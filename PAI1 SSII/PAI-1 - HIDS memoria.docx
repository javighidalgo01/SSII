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2CB89F2A">
                      <wp:simplePos x="0" y="0"/>
                      <wp:positionH relativeFrom="column">
                        <wp:posOffset>-176530</wp:posOffset>
                      </wp:positionH>
                      <wp:positionV relativeFrom="paragraph">
                        <wp:posOffset>514318</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Nicolás Sibello Litrán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4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Juan Pedro Hurtado Masero</w:t>
                            </w:r>
                          </w:p>
                          <w:p w14:paraId="704FE084" w14:textId="7A7CD038" w:rsidR="001801C5" w:rsidRPr="00246522" w:rsidRDefault="001801C5" w:rsidP="007057F4">
                            <w:pPr>
                              <w:rPr>
                                <w:sz w:val="36"/>
                                <w:szCs w:val="28"/>
                              </w:rPr>
                            </w:pPr>
                            <w:r>
                              <w:rPr>
                                <w:sz w:val="36"/>
                                <w:szCs w:val="28"/>
                              </w:rPr>
                              <w:t>Nicolás Sibello Litrán</w:t>
                            </w:r>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7E118856">
                <wp:simplePos x="0" y="0"/>
                <wp:positionH relativeFrom="column">
                  <wp:posOffset>-344805</wp:posOffset>
                </wp:positionH>
                <wp:positionV relativeFrom="paragraph">
                  <wp:posOffset>157480</wp:posOffset>
                </wp:positionV>
                <wp:extent cx="3886200"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2.4pt;width:30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05DDFF53" w14:textId="1FEE0AD8" w:rsidR="008A3C95" w:rsidRDefault="007C73D9" w:rsidP="007057F4">
      <w:r>
        <w:rPr>
          <w:noProof/>
          <w:lang w:bidi="es-ES"/>
        </w:rPr>
        <w:drawing>
          <wp:anchor distT="0" distB="0" distL="114300" distR="114300" simplePos="0" relativeHeight="251658240" behindDoc="1" locked="0" layoutInCell="1" allowOverlap="1" wp14:anchorId="0CBDB940" wp14:editId="2934883B">
            <wp:simplePos x="0" y="0"/>
            <wp:positionH relativeFrom="page">
              <wp:posOffset>-36576</wp:posOffset>
            </wp:positionH>
            <wp:positionV relativeFrom="paragraph">
              <wp:posOffset>1663192</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859887" cy="2490114"/>
                    </a:xfrm>
                    <a:prstGeom prst="rect">
                      <a:avLst/>
                    </a:prstGeom>
                  </pic:spPr>
                </pic:pic>
              </a:graphicData>
            </a:graphic>
            <wp14:sizeRelH relativeFrom="margin">
              <wp14:pctWidth>0</wp14:pctWidth>
            </wp14:sizeRelH>
            <wp14:sizeRelV relativeFrom="margin">
              <wp14:pctHeight>0</wp14:pctHeight>
            </wp14:sizeRelV>
          </wp:anchor>
        </w:drawing>
      </w:r>
      <w:r w:rsidR="001E3A59">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sidR="001E3A59">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itle"/>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itle"/>
                              <w:rPr>
                                <w:sz w:val="36"/>
                                <w:szCs w:val="36"/>
                                <w:lang w:bidi="es-ES"/>
                              </w:rPr>
                            </w:pPr>
                          </w:p>
                          <w:p w14:paraId="3225BE0D" w14:textId="26532011" w:rsidR="00B0688D" w:rsidRPr="002E0194" w:rsidRDefault="00246522" w:rsidP="002E0194">
                            <w:pPr>
                              <w:pStyle w:val="Title"/>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itle"/>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itle"/>
                        <w:rPr>
                          <w:sz w:val="36"/>
                          <w:szCs w:val="36"/>
                          <w:lang w:bidi="es-ES"/>
                        </w:rPr>
                      </w:pPr>
                    </w:p>
                    <w:p w14:paraId="3225BE0D" w14:textId="26532011" w:rsidR="00B0688D" w:rsidRPr="002E0194" w:rsidRDefault="00246522" w:rsidP="002E0194">
                      <w:pPr>
                        <w:pStyle w:val="Title"/>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246C75AE">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rPr>
          <w:rFonts w:asciiTheme="minorHAnsi" w:eastAsiaTheme="minorEastAsia" w:hAnsiTheme="minorHAnsi" w:cstheme="minorBidi"/>
          <w:bCs w:val="0"/>
          <w:caps w:val="0"/>
          <w:sz w:val="28"/>
          <w:szCs w:val="22"/>
        </w:rPr>
        <w:id w:val="-1663299763"/>
        <w:docPartObj>
          <w:docPartGallery w:val="Table of Contents"/>
          <w:docPartUnique/>
        </w:docPartObj>
      </w:sdtPr>
      <w:sdtContent>
        <w:p w14:paraId="15A14EFE" w14:textId="6C8BE8CB" w:rsidR="00C2545C" w:rsidRDefault="00C2545C">
          <w:pPr>
            <w:pStyle w:val="TOCHeading"/>
            <w:framePr w:wrap="around"/>
          </w:pPr>
          <w:r>
            <w:t>Contenido</w:t>
          </w:r>
        </w:p>
        <w:p w14:paraId="5F850822" w14:textId="77777777" w:rsidR="00365D85" w:rsidRDefault="00365D85">
          <w:pPr>
            <w:pStyle w:val="TOC1"/>
          </w:pPr>
        </w:p>
        <w:p w14:paraId="705C5FEF" w14:textId="4785CD56" w:rsidR="001A2830" w:rsidRDefault="00C2545C">
          <w:pPr>
            <w:pStyle w:val="TOC1"/>
            <w:rPr>
              <w:rStyle w:val="Hyperlink"/>
              <w:noProof/>
            </w:rPr>
          </w:pPr>
          <w:r>
            <w:fldChar w:fldCharType="begin"/>
          </w:r>
          <w:r>
            <w:instrText xml:space="preserve"> TOC \o "1-3" \h \z \u </w:instrText>
          </w:r>
          <w:r>
            <w:fldChar w:fldCharType="separate"/>
          </w:r>
          <w:hyperlink w:anchor="_Toc115358587" w:history="1">
            <w:r w:rsidR="001A2830" w:rsidRPr="00C107E3">
              <w:rPr>
                <w:rStyle w:val="Hyperlink"/>
                <w:noProof/>
                <w:lang w:bidi="es-ES"/>
              </w:rPr>
              <w:t>INTRODUCCIÓN</w:t>
            </w:r>
            <w:r w:rsidR="001A2830">
              <w:rPr>
                <w:noProof/>
                <w:webHidden/>
              </w:rPr>
              <w:tab/>
            </w:r>
            <w:r w:rsidR="001A2830">
              <w:rPr>
                <w:noProof/>
                <w:webHidden/>
              </w:rPr>
              <w:fldChar w:fldCharType="begin"/>
            </w:r>
            <w:r w:rsidR="001A2830">
              <w:rPr>
                <w:noProof/>
                <w:webHidden/>
              </w:rPr>
              <w:instrText xml:space="preserve"> PAGEREF _Toc115358587 \h </w:instrText>
            </w:r>
            <w:r w:rsidR="001A2830">
              <w:rPr>
                <w:noProof/>
                <w:webHidden/>
              </w:rPr>
            </w:r>
            <w:r w:rsidR="001A2830">
              <w:rPr>
                <w:noProof/>
                <w:webHidden/>
              </w:rPr>
              <w:fldChar w:fldCharType="separate"/>
            </w:r>
            <w:r w:rsidR="008065A0">
              <w:rPr>
                <w:noProof/>
                <w:webHidden/>
              </w:rPr>
              <w:t>2</w:t>
            </w:r>
            <w:r w:rsidR="001A2830">
              <w:rPr>
                <w:noProof/>
                <w:webHidden/>
              </w:rPr>
              <w:fldChar w:fldCharType="end"/>
            </w:r>
          </w:hyperlink>
        </w:p>
        <w:p w14:paraId="6D5F8A91" w14:textId="77777777" w:rsidR="001A2830" w:rsidRDefault="001A2830">
          <w:pPr>
            <w:pStyle w:val="TOC1"/>
            <w:rPr>
              <w:b w:val="0"/>
              <w:noProof/>
              <w:color w:val="auto"/>
              <w:sz w:val="22"/>
              <w:lang w:eastAsia="es-ES"/>
            </w:rPr>
          </w:pPr>
        </w:p>
        <w:p w14:paraId="22D9493D" w14:textId="589DB1CE" w:rsidR="001A2830" w:rsidRDefault="001A2830">
          <w:pPr>
            <w:pStyle w:val="TOC2"/>
            <w:rPr>
              <w:b w:val="0"/>
              <w:noProof/>
              <w:color w:val="auto"/>
              <w:sz w:val="22"/>
              <w:lang w:eastAsia="es-ES"/>
            </w:rPr>
          </w:pPr>
          <w:r w:rsidRPr="00365D85">
            <w:rPr>
              <w:rStyle w:val="Hyperlink"/>
              <w:noProof/>
              <w:color w:val="FFFFFF" w:themeColor="background1"/>
            </w:rPr>
            <w:t xml:space="preserve">          </w:t>
          </w:r>
          <w:hyperlink w:anchor="_Toc115358588" w:history="1">
            <w:r w:rsidRPr="00C107E3">
              <w:rPr>
                <w:rStyle w:val="Hyperlink"/>
                <w:noProof/>
                <w:lang w:bidi="es-ES"/>
              </w:rPr>
              <w:t>Problema planteado</w:t>
            </w:r>
            <w:r>
              <w:rPr>
                <w:noProof/>
                <w:webHidden/>
              </w:rPr>
              <w:tab/>
            </w:r>
            <w:r>
              <w:rPr>
                <w:noProof/>
                <w:webHidden/>
              </w:rPr>
              <w:fldChar w:fldCharType="begin"/>
            </w:r>
            <w:r>
              <w:rPr>
                <w:noProof/>
                <w:webHidden/>
              </w:rPr>
              <w:instrText xml:space="preserve"> PAGEREF _Toc115358588 \h </w:instrText>
            </w:r>
            <w:r>
              <w:rPr>
                <w:noProof/>
                <w:webHidden/>
              </w:rPr>
            </w:r>
            <w:r>
              <w:rPr>
                <w:noProof/>
                <w:webHidden/>
              </w:rPr>
              <w:fldChar w:fldCharType="separate"/>
            </w:r>
            <w:r w:rsidR="008065A0">
              <w:rPr>
                <w:noProof/>
                <w:webHidden/>
              </w:rPr>
              <w:t>2</w:t>
            </w:r>
            <w:r>
              <w:rPr>
                <w:noProof/>
                <w:webHidden/>
              </w:rPr>
              <w:fldChar w:fldCharType="end"/>
            </w:r>
          </w:hyperlink>
        </w:p>
        <w:p w14:paraId="04DB74EB" w14:textId="05D58F86" w:rsidR="001A2830" w:rsidRDefault="001A2830">
          <w:pPr>
            <w:pStyle w:val="TOC2"/>
            <w:rPr>
              <w:rStyle w:val="Hyperlink"/>
              <w:noProof/>
            </w:rPr>
          </w:pPr>
          <w:r w:rsidRPr="00365D85">
            <w:rPr>
              <w:rStyle w:val="Hyperlink"/>
              <w:noProof/>
              <w:color w:val="FFFFFF" w:themeColor="background1"/>
            </w:rPr>
            <w:t xml:space="preserve">          </w:t>
          </w:r>
          <w:hyperlink w:anchor="_Toc115358589" w:history="1">
            <w:r w:rsidRPr="00C107E3">
              <w:rPr>
                <w:rStyle w:val="Hyperlink"/>
                <w:noProof/>
              </w:rPr>
              <w:t>Políticas y controles de seguridad</w:t>
            </w:r>
            <w:r>
              <w:rPr>
                <w:noProof/>
                <w:webHidden/>
              </w:rPr>
              <w:tab/>
            </w:r>
            <w:r>
              <w:rPr>
                <w:noProof/>
                <w:webHidden/>
              </w:rPr>
              <w:fldChar w:fldCharType="begin"/>
            </w:r>
            <w:r>
              <w:rPr>
                <w:noProof/>
                <w:webHidden/>
              </w:rPr>
              <w:instrText xml:space="preserve"> PAGEREF _Toc115358589 \h </w:instrText>
            </w:r>
            <w:r>
              <w:rPr>
                <w:noProof/>
                <w:webHidden/>
              </w:rPr>
            </w:r>
            <w:r>
              <w:rPr>
                <w:noProof/>
                <w:webHidden/>
              </w:rPr>
              <w:fldChar w:fldCharType="separate"/>
            </w:r>
            <w:r w:rsidR="008065A0">
              <w:rPr>
                <w:noProof/>
                <w:webHidden/>
              </w:rPr>
              <w:t>3</w:t>
            </w:r>
            <w:r>
              <w:rPr>
                <w:noProof/>
                <w:webHidden/>
              </w:rPr>
              <w:fldChar w:fldCharType="end"/>
            </w:r>
          </w:hyperlink>
        </w:p>
        <w:p w14:paraId="01188AE6" w14:textId="77777777" w:rsidR="001A2830" w:rsidRDefault="001A2830">
          <w:pPr>
            <w:pStyle w:val="TOC2"/>
            <w:rPr>
              <w:b w:val="0"/>
              <w:noProof/>
              <w:color w:val="auto"/>
              <w:sz w:val="22"/>
              <w:lang w:eastAsia="es-ES"/>
            </w:rPr>
          </w:pPr>
        </w:p>
        <w:p w14:paraId="7C95F602" w14:textId="43DA7FFB" w:rsidR="001A2830" w:rsidRDefault="00000000" w:rsidP="001A2830">
          <w:pPr>
            <w:pStyle w:val="TOC1"/>
            <w:rPr>
              <w:rStyle w:val="Hyperlink"/>
              <w:noProof/>
            </w:rPr>
          </w:pPr>
          <w:hyperlink r:id="rId14" w:anchor="_Toc115358591" w:history="1">
            <w:r w:rsidR="001A2830" w:rsidRPr="00C107E3">
              <w:rPr>
                <w:rStyle w:val="Hyperlink"/>
                <w:noProof/>
              </w:rPr>
              <w:t>DESARROLLO E IMPLEMENTACIÓN</w:t>
            </w:r>
            <w:r w:rsidR="001A2830">
              <w:rPr>
                <w:noProof/>
                <w:webHidden/>
              </w:rPr>
              <w:tab/>
            </w:r>
            <w:r w:rsidR="001A2830">
              <w:rPr>
                <w:noProof/>
                <w:webHidden/>
              </w:rPr>
              <w:fldChar w:fldCharType="begin"/>
            </w:r>
            <w:r w:rsidR="001A2830">
              <w:rPr>
                <w:noProof/>
                <w:webHidden/>
              </w:rPr>
              <w:instrText xml:space="preserve"> PAGEREF _Toc115358591 \h </w:instrText>
            </w:r>
            <w:r w:rsidR="001A2830">
              <w:rPr>
                <w:noProof/>
                <w:webHidden/>
              </w:rPr>
            </w:r>
            <w:r w:rsidR="001A2830">
              <w:rPr>
                <w:noProof/>
                <w:webHidden/>
              </w:rPr>
              <w:fldChar w:fldCharType="separate"/>
            </w:r>
            <w:r w:rsidR="008065A0">
              <w:rPr>
                <w:noProof/>
                <w:webHidden/>
              </w:rPr>
              <w:t>4</w:t>
            </w:r>
            <w:r w:rsidR="001A2830">
              <w:rPr>
                <w:noProof/>
                <w:webHidden/>
              </w:rPr>
              <w:fldChar w:fldCharType="end"/>
            </w:r>
          </w:hyperlink>
        </w:p>
        <w:p w14:paraId="732D6FB6" w14:textId="77777777" w:rsidR="001A2830" w:rsidRDefault="001A2830" w:rsidP="001A2830">
          <w:pPr>
            <w:pStyle w:val="TOC1"/>
            <w:rPr>
              <w:b w:val="0"/>
              <w:noProof/>
              <w:color w:val="auto"/>
              <w:sz w:val="22"/>
              <w:lang w:eastAsia="es-ES"/>
            </w:rPr>
          </w:pPr>
        </w:p>
        <w:p w14:paraId="722100FB" w14:textId="4F41422A" w:rsidR="001A2830" w:rsidRDefault="001A2830" w:rsidP="001339DF">
          <w:pPr>
            <w:pStyle w:val="TOC2"/>
            <w:tabs>
              <w:tab w:val="clear" w:pos="5040"/>
              <w:tab w:val="right" w:leader="dot" w:pos="9602"/>
            </w:tabs>
            <w:rPr>
              <w:b w:val="0"/>
              <w:noProof/>
              <w:color w:val="auto"/>
              <w:sz w:val="22"/>
              <w:lang w:eastAsia="es-ES"/>
            </w:rPr>
          </w:pPr>
          <w:r w:rsidRPr="00365D85">
            <w:rPr>
              <w:rStyle w:val="Hyperlink"/>
              <w:noProof/>
              <w:color w:val="FFFFFF" w:themeColor="background1"/>
            </w:rPr>
            <w:t xml:space="preserve">          </w:t>
          </w:r>
          <w:hyperlink w:anchor="_Toc115358590" w:history="1">
            <w:r w:rsidRPr="00C107E3">
              <w:rPr>
                <w:rStyle w:val="Hyperlink"/>
                <w:noProof/>
              </w:rPr>
              <w:t>Solución propuesta</w:t>
            </w:r>
            <w:r>
              <w:rPr>
                <w:noProof/>
                <w:webHidden/>
              </w:rPr>
              <w:tab/>
            </w:r>
            <w:r w:rsidR="0070007D">
              <w:rPr>
                <w:noProof/>
                <w:webHidden/>
              </w:rPr>
              <w:t xml:space="preserve"> </w:t>
            </w:r>
            <w:r>
              <w:rPr>
                <w:noProof/>
                <w:webHidden/>
              </w:rPr>
              <w:fldChar w:fldCharType="begin"/>
            </w:r>
            <w:r>
              <w:rPr>
                <w:noProof/>
                <w:webHidden/>
              </w:rPr>
              <w:instrText xml:space="preserve"> PAGEREF _Toc115358590 \h </w:instrText>
            </w:r>
            <w:r>
              <w:rPr>
                <w:noProof/>
                <w:webHidden/>
              </w:rPr>
            </w:r>
            <w:r>
              <w:rPr>
                <w:noProof/>
                <w:webHidden/>
              </w:rPr>
              <w:fldChar w:fldCharType="separate"/>
            </w:r>
            <w:r w:rsidR="008065A0">
              <w:rPr>
                <w:noProof/>
                <w:webHidden/>
              </w:rPr>
              <w:t>4</w:t>
            </w:r>
            <w:r>
              <w:rPr>
                <w:noProof/>
                <w:webHidden/>
              </w:rPr>
              <w:fldChar w:fldCharType="end"/>
            </w:r>
          </w:hyperlink>
        </w:p>
        <w:p w14:paraId="79C3E48D" w14:textId="6F880798"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2" w:history="1">
            <w:r w:rsidRPr="00C107E3">
              <w:rPr>
                <w:rStyle w:val="Hyperlink"/>
                <w:noProof/>
              </w:rPr>
              <w:t>Script Phyton: HIDS.py</w:t>
            </w:r>
            <w:r>
              <w:rPr>
                <w:noProof/>
                <w:webHidden/>
              </w:rPr>
              <w:tab/>
            </w:r>
            <w:r>
              <w:rPr>
                <w:noProof/>
                <w:webHidden/>
              </w:rPr>
              <w:fldChar w:fldCharType="begin"/>
            </w:r>
            <w:r>
              <w:rPr>
                <w:noProof/>
                <w:webHidden/>
              </w:rPr>
              <w:instrText xml:space="preserve"> PAGEREF _Toc115358592 \h </w:instrText>
            </w:r>
            <w:r>
              <w:rPr>
                <w:noProof/>
                <w:webHidden/>
              </w:rPr>
            </w:r>
            <w:r>
              <w:rPr>
                <w:noProof/>
                <w:webHidden/>
              </w:rPr>
              <w:fldChar w:fldCharType="separate"/>
            </w:r>
            <w:r w:rsidR="008065A0">
              <w:rPr>
                <w:noProof/>
                <w:webHidden/>
              </w:rPr>
              <w:t>4</w:t>
            </w:r>
            <w:r>
              <w:rPr>
                <w:noProof/>
                <w:webHidden/>
              </w:rPr>
              <w:fldChar w:fldCharType="end"/>
            </w:r>
          </w:hyperlink>
        </w:p>
        <w:p w14:paraId="6B23F845" w14:textId="7DFDD238"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3" w:history="1">
            <w:r w:rsidRPr="00C107E3">
              <w:rPr>
                <w:rStyle w:val="Hyperlink"/>
                <w:noProof/>
              </w:rPr>
              <w:t>Script Enviar_email.py</w:t>
            </w:r>
            <w:r>
              <w:rPr>
                <w:noProof/>
                <w:webHidden/>
              </w:rPr>
              <w:tab/>
            </w:r>
            <w:r>
              <w:rPr>
                <w:noProof/>
                <w:webHidden/>
              </w:rPr>
              <w:fldChar w:fldCharType="begin"/>
            </w:r>
            <w:r>
              <w:rPr>
                <w:noProof/>
                <w:webHidden/>
              </w:rPr>
              <w:instrText xml:space="preserve"> PAGEREF _Toc115358593 \h </w:instrText>
            </w:r>
            <w:r>
              <w:rPr>
                <w:noProof/>
                <w:webHidden/>
              </w:rPr>
            </w:r>
            <w:r>
              <w:rPr>
                <w:noProof/>
                <w:webHidden/>
              </w:rPr>
              <w:fldChar w:fldCharType="separate"/>
            </w:r>
            <w:r w:rsidR="008065A0">
              <w:rPr>
                <w:noProof/>
                <w:webHidden/>
              </w:rPr>
              <w:t>5</w:t>
            </w:r>
            <w:r>
              <w:rPr>
                <w:noProof/>
                <w:webHidden/>
              </w:rPr>
              <w:fldChar w:fldCharType="end"/>
            </w:r>
          </w:hyperlink>
        </w:p>
        <w:p w14:paraId="5DF8636E" w14:textId="1E241666" w:rsidR="001A2830" w:rsidRDefault="001A2830" w:rsidP="001A2830">
          <w:pPr>
            <w:pStyle w:val="TOC3"/>
            <w:tabs>
              <w:tab w:val="right" w:leader="dot" w:pos="9592"/>
            </w:tabs>
            <w:ind w:left="0"/>
            <w:rPr>
              <w:b w:val="0"/>
              <w:noProof/>
              <w:color w:val="auto"/>
              <w:sz w:val="22"/>
              <w:lang w:eastAsia="es-ES"/>
            </w:rPr>
          </w:pPr>
          <w:r w:rsidRPr="00365D85">
            <w:rPr>
              <w:rStyle w:val="Hyperlink"/>
              <w:noProof/>
              <w:color w:val="FFFFFF" w:themeColor="background1"/>
            </w:rPr>
            <w:t xml:space="preserve">          </w:t>
          </w:r>
          <w:hyperlink w:anchor="_Toc115358594" w:history="1">
            <w:r w:rsidRPr="00C107E3">
              <w:rPr>
                <w:rStyle w:val="Hyperlink"/>
                <w:noProof/>
              </w:rPr>
              <w:t>Params.py</w:t>
            </w:r>
            <w:r>
              <w:rPr>
                <w:noProof/>
                <w:webHidden/>
              </w:rPr>
              <w:tab/>
            </w:r>
            <w:r>
              <w:rPr>
                <w:noProof/>
                <w:webHidden/>
              </w:rPr>
              <w:fldChar w:fldCharType="begin"/>
            </w:r>
            <w:r>
              <w:rPr>
                <w:noProof/>
                <w:webHidden/>
              </w:rPr>
              <w:instrText xml:space="preserve"> PAGEREF _Toc115358594 \h </w:instrText>
            </w:r>
            <w:r>
              <w:rPr>
                <w:noProof/>
                <w:webHidden/>
              </w:rPr>
            </w:r>
            <w:r>
              <w:rPr>
                <w:noProof/>
                <w:webHidden/>
              </w:rPr>
              <w:fldChar w:fldCharType="separate"/>
            </w:r>
            <w:r w:rsidR="008065A0">
              <w:rPr>
                <w:noProof/>
                <w:webHidden/>
              </w:rPr>
              <w:t>6</w:t>
            </w:r>
            <w:r>
              <w:rPr>
                <w:noProof/>
                <w:webHidden/>
              </w:rPr>
              <w:fldChar w:fldCharType="end"/>
            </w:r>
          </w:hyperlink>
        </w:p>
        <w:p w14:paraId="1D0B5040" w14:textId="551E9B61" w:rsidR="001A2830" w:rsidRDefault="001A2830" w:rsidP="001A2830">
          <w:pPr>
            <w:pStyle w:val="TOC3"/>
            <w:tabs>
              <w:tab w:val="right" w:leader="dot" w:pos="9592"/>
            </w:tabs>
            <w:ind w:left="0"/>
            <w:rPr>
              <w:rStyle w:val="Hyperlink"/>
              <w:noProof/>
            </w:rPr>
          </w:pPr>
          <w:r w:rsidRPr="00365D85">
            <w:rPr>
              <w:rStyle w:val="Hyperlink"/>
              <w:noProof/>
              <w:color w:val="FFFFFF" w:themeColor="background1"/>
            </w:rPr>
            <w:t xml:space="preserve">          </w:t>
          </w:r>
          <w:hyperlink w:anchor="_Toc115358595" w:history="1">
            <w:r w:rsidRPr="00C107E3">
              <w:rPr>
                <w:rStyle w:val="Hyperlink"/>
                <w:noProof/>
              </w:rPr>
              <w:t>PARAMETERS.conf</w:t>
            </w:r>
            <w:r>
              <w:rPr>
                <w:noProof/>
                <w:webHidden/>
              </w:rPr>
              <w:tab/>
            </w:r>
            <w:r>
              <w:rPr>
                <w:noProof/>
                <w:webHidden/>
              </w:rPr>
              <w:fldChar w:fldCharType="begin"/>
            </w:r>
            <w:r>
              <w:rPr>
                <w:noProof/>
                <w:webHidden/>
              </w:rPr>
              <w:instrText xml:space="preserve"> PAGEREF _Toc115358595 \h </w:instrText>
            </w:r>
            <w:r>
              <w:rPr>
                <w:noProof/>
                <w:webHidden/>
              </w:rPr>
            </w:r>
            <w:r>
              <w:rPr>
                <w:noProof/>
                <w:webHidden/>
              </w:rPr>
              <w:fldChar w:fldCharType="separate"/>
            </w:r>
            <w:r w:rsidR="008065A0">
              <w:rPr>
                <w:noProof/>
                <w:webHidden/>
              </w:rPr>
              <w:t>7</w:t>
            </w:r>
            <w:r>
              <w:rPr>
                <w:noProof/>
                <w:webHidden/>
              </w:rPr>
              <w:fldChar w:fldCharType="end"/>
            </w:r>
          </w:hyperlink>
        </w:p>
        <w:p w14:paraId="3ECBE461" w14:textId="77777777" w:rsidR="001A2830" w:rsidRPr="001A2830" w:rsidRDefault="001A2830" w:rsidP="001A2830"/>
        <w:p w14:paraId="56126032" w14:textId="16C6DF77" w:rsidR="001A2830" w:rsidRDefault="00000000">
          <w:pPr>
            <w:pStyle w:val="TOC1"/>
            <w:rPr>
              <w:rStyle w:val="Hyperlink"/>
              <w:noProof/>
            </w:rPr>
          </w:pPr>
          <w:hyperlink w:anchor="_Toc115358596" w:history="1">
            <w:r w:rsidR="001A2830" w:rsidRPr="00C107E3">
              <w:rPr>
                <w:rStyle w:val="Hyperlink"/>
                <w:noProof/>
              </w:rPr>
              <w:t>PRUEBAS REALIZADAS</w:t>
            </w:r>
            <w:r w:rsidR="001A2830">
              <w:rPr>
                <w:noProof/>
                <w:webHidden/>
              </w:rPr>
              <w:tab/>
            </w:r>
            <w:r w:rsidR="001A2830">
              <w:rPr>
                <w:noProof/>
                <w:webHidden/>
              </w:rPr>
              <w:fldChar w:fldCharType="begin"/>
            </w:r>
            <w:r w:rsidR="001A2830">
              <w:rPr>
                <w:noProof/>
                <w:webHidden/>
              </w:rPr>
              <w:instrText xml:space="preserve"> PAGEREF _Toc115358596 \h </w:instrText>
            </w:r>
            <w:r w:rsidR="001A2830">
              <w:rPr>
                <w:noProof/>
                <w:webHidden/>
              </w:rPr>
            </w:r>
            <w:r w:rsidR="001A2830">
              <w:rPr>
                <w:noProof/>
                <w:webHidden/>
              </w:rPr>
              <w:fldChar w:fldCharType="separate"/>
            </w:r>
            <w:r w:rsidR="008065A0">
              <w:rPr>
                <w:noProof/>
                <w:webHidden/>
              </w:rPr>
              <w:t>7</w:t>
            </w:r>
            <w:r w:rsidR="001A2830">
              <w:rPr>
                <w:noProof/>
                <w:webHidden/>
              </w:rPr>
              <w:fldChar w:fldCharType="end"/>
            </w:r>
          </w:hyperlink>
        </w:p>
        <w:p w14:paraId="16428DD9" w14:textId="77777777" w:rsidR="001A2830" w:rsidRDefault="001A2830">
          <w:pPr>
            <w:pStyle w:val="TOC1"/>
            <w:rPr>
              <w:b w:val="0"/>
              <w:noProof/>
              <w:color w:val="auto"/>
              <w:sz w:val="22"/>
              <w:lang w:eastAsia="es-ES"/>
            </w:rPr>
          </w:pPr>
        </w:p>
        <w:p w14:paraId="1A0139CE" w14:textId="17845EE6" w:rsidR="001A2830" w:rsidRDefault="00000000">
          <w:pPr>
            <w:pStyle w:val="TOC1"/>
            <w:rPr>
              <w:b w:val="0"/>
              <w:noProof/>
              <w:color w:val="auto"/>
              <w:sz w:val="22"/>
              <w:lang w:eastAsia="es-ES"/>
            </w:rPr>
          </w:pPr>
          <w:hyperlink w:anchor="_Toc115358597" w:history="1">
            <w:r w:rsidR="001A2830" w:rsidRPr="00C107E3">
              <w:rPr>
                <w:rStyle w:val="Hyperlink"/>
                <w:noProof/>
              </w:rPr>
              <w:t>BIBLIOGRAFÍA</w:t>
            </w:r>
            <w:r w:rsidR="00545BDA">
              <w:rPr>
                <w:rStyle w:val="Hyperlink"/>
                <w:noProof/>
              </w:rPr>
              <w:t xml:space="preserve"> Y DEPENDENCIAS</w:t>
            </w:r>
            <w:r w:rsidR="001A2830">
              <w:rPr>
                <w:noProof/>
                <w:webHidden/>
              </w:rPr>
              <w:tab/>
            </w:r>
            <w:r w:rsidR="001A2830">
              <w:rPr>
                <w:noProof/>
                <w:webHidden/>
              </w:rPr>
              <w:fldChar w:fldCharType="begin"/>
            </w:r>
            <w:r w:rsidR="001A2830">
              <w:rPr>
                <w:noProof/>
                <w:webHidden/>
              </w:rPr>
              <w:instrText xml:space="preserve"> PAGEREF _Toc115358597 \h </w:instrText>
            </w:r>
            <w:r w:rsidR="001A2830">
              <w:rPr>
                <w:noProof/>
                <w:webHidden/>
              </w:rPr>
            </w:r>
            <w:r w:rsidR="001A2830">
              <w:rPr>
                <w:noProof/>
                <w:webHidden/>
              </w:rPr>
              <w:fldChar w:fldCharType="separate"/>
            </w:r>
            <w:r w:rsidR="008065A0">
              <w:rPr>
                <w:noProof/>
                <w:webHidden/>
              </w:rPr>
              <w:t>10</w:t>
            </w:r>
            <w:r w:rsidR="001A2830">
              <w:rPr>
                <w:noProof/>
                <w:webHidden/>
              </w:rPr>
              <w:fldChar w:fldCharType="end"/>
            </w:r>
          </w:hyperlink>
        </w:p>
        <w:p w14:paraId="686033BF" w14:textId="3C134CEF" w:rsidR="00C2545C" w:rsidRDefault="00C2545C">
          <w:r>
            <w:rPr>
              <w:bCs/>
            </w:rPr>
            <w:fldChar w:fldCharType="end"/>
          </w:r>
        </w:p>
      </w:sdtContent>
    </w:sdt>
    <w:p w14:paraId="06493F9D" w14:textId="6CDCB4D3" w:rsidR="004F2231" w:rsidRDefault="004F2231" w:rsidP="00246522">
      <w:r>
        <w:rPr>
          <w:lang w:bidi="es-E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E82FE63" w14:textId="77777777" w:rsidTr="004F2231">
        <w:trPr>
          <w:trHeight w:val="1375"/>
        </w:trPr>
        <w:tc>
          <w:tcPr>
            <w:tcW w:w="4925" w:type="dxa"/>
            <w:tcBorders>
              <w:top w:val="nil"/>
              <w:left w:val="nil"/>
              <w:bottom w:val="nil"/>
              <w:right w:val="nil"/>
            </w:tcBorders>
            <w:vAlign w:val="center"/>
          </w:tcPr>
          <w:p w14:paraId="431A2ED2" w14:textId="584B2DAD" w:rsidR="004F2231" w:rsidRDefault="00DD780B" w:rsidP="004F2231">
            <w:pPr>
              <w:pStyle w:val="Heading1"/>
              <w:framePr w:hSpace="0" w:wrap="auto" w:vAnchor="margin" w:hAnchor="text" w:yAlign="inline"/>
              <w:jc w:val="left"/>
            </w:pPr>
            <w:bookmarkStart w:id="0" w:name="_Toc115358587"/>
            <w:r>
              <w:rPr>
                <w:lang w:bidi="es-ES"/>
              </w:rPr>
              <w:lastRenderedPageBreak/>
              <w:t>INTRODUCCIÓN</w:t>
            </w:r>
            <w:bookmarkEnd w:id="0"/>
          </w:p>
        </w:tc>
      </w:tr>
    </w:tbl>
    <w:tbl>
      <w:tblPr>
        <w:tblpPr w:leftFromText="180" w:rightFromText="180" w:vertAnchor="page" w:horzAnchor="margin" w:tblpY="3427"/>
        <w:tblW w:w="10140"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40"/>
      </w:tblGrid>
      <w:tr w:rsidR="004F2231" w14:paraId="3A287D76" w14:textId="77777777" w:rsidTr="007C69E4">
        <w:trPr>
          <w:trHeight w:val="3386"/>
        </w:trPr>
        <w:tc>
          <w:tcPr>
            <w:tcW w:w="10140" w:type="dxa"/>
            <w:tcBorders>
              <w:top w:val="nil"/>
              <w:left w:val="nil"/>
              <w:bottom w:val="nil"/>
              <w:right w:val="nil"/>
            </w:tcBorders>
          </w:tcPr>
          <w:p w14:paraId="11A71ED9" w14:textId="53571C10" w:rsidR="00DD780B" w:rsidRPr="00DD780B" w:rsidRDefault="00DD780B" w:rsidP="00DD780B">
            <w:pPr>
              <w:pStyle w:val="Heading2"/>
              <w:framePr w:hSpace="0" w:wrap="auto" w:vAnchor="margin" w:hAnchor="text" w:yAlign="inline"/>
              <w:rPr>
                <w:lang w:bidi="es-ES"/>
              </w:rPr>
            </w:pPr>
            <w:bookmarkStart w:id="1" w:name="_Toc115358588"/>
            <w:r>
              <w:rPr>
                <w:lang w:bidi="es-ES"/>
              </w:rPr>
              <w:t>Problema planteado</w:t>
            </w:r>
            <w:bookmarkEnd w:id="1"/>
          </w:p>
          <w:p w14:paraId="736EFAFE" w14:textId="07777D92" w:rsidR="00735AA3" w:rsidRDefault="00735AA3" w:rsidP="00735AA3">
            <w:pPr>
              <w:pStyle w:val="Contenido"/>
              <w:framePr w:hSpace="0" w:wrap="auto" w:vAnchor="margin" w:hAnchor="text" w:yAlign="inline"/>
            </w:pPr>
            <w:r>
              <w:t xml:space="preserve">Un enfoque clásico de la seguridad de un sistema informático siempre define como principal defensa del mismo sus controles de acceso (desde una política implantada en un cortafuegos hasta unas listas de control de acceso en un router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77777777" w:rsidR="00735AA3" w:rsidRDefault="00735AA3" w:rsidP="00735AA3">
            <w:pPr>
              <w:pStyle w:val="Contenido"/>
              <w:framePr w:hSpace="0" w:wrap="auto" w:vAnchor="margin" w:hAnchor="text" w:yAlign="inline"/>
            </w:pPr>
          </w:p>
          <w:p w14:paraId="5896AF30" w14:textId="285FB227"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(Intrusion Detection Systems,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IDSes no se contemplen </w:t>
            </w:r>
            <w:r w:rsidR="00EB5007">
              <w:t>el resto de</w:t>
            </w:r>
            <w:r>
              <w:t xml:space="preserve"> </w:t>
            </w:r>
            <w:r w:rsidR="00047811">
              <w:t>los casos</w:t>
            </w:r>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532B741F" w:rsidR="00EB5007" w:rsidRDefault="00047811" w:rsidP="00EB5007">
            <w:pPr>
              <w:pStyle w:val="Contenido"/>
              <w:framePr w:hSpace="0" w:wrap="auto" w:vAnchor="margin" w:hAnchor="text" w:yAlign="inline"/>
            </w:pPr>
            <w:r>
              <w:t>Una tercera característica por evaluar</w:t>
            </w:r>
            <w:r w:rsidR="00EB5007">
              <w:t xml:space="preserve"> a la hora de hablar de sistemas de detección de intrusos es la </w:t>
            </w:r>
            <w:r w:rsidR="00EB5007" w:rsidRPr="00B438EF">
              <w:rPr>
                <w:i/>
                <w:iCs/>
              </w:rPr>
              <w:t>adaptabilidad</w:t>
            </w:r>
            <w:r w:rsidR="00EB5007">
              <w:t xml:space="preserve"> </w:t>
            </w:r>
            <w:r>
              <w:t>de este</w:t>
            </w:r>
            <w:r w:rsidR="00EB5007">
              <w:t xml:space="preserve"> a cambios en el entorno de trabajo. Como todos sabemos, ningún sistema informático puede considerarse estático:</w:t>
            </w:r>
            <w:r w:rsidR="00B438EF">
              <w:t xml:space="preserve"> </w:t>
            </w:r>
            <w:r w:rsidR="00EB5007">
              <w:t xml:space="preserve">todo cambia con una </w:t>
            </w:r>
            <w:r w:rsidR="00EB5007">
              <w:lastRenderedPageBreak/>
              <w:t>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(host-based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Detectar y detener los ataques directos potenciales, pero no realizar un análisis en busca de malware.</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Es un sistema sin agente que analiza los archivos en un host en busca de posible malware.</w:t>
            </w:r>
          </w:p>
          <w:p w14:paraId="1494735C" w14:textId="35247DC1" w:rsidR="00DC6E7C" w:rsidRDefault="00DC6E7C" w:rsidP="00DC6E7C">
            <w:pPr>
              <w:pStyle w:val="Contenido"/>
              <w:framePr w:hSpace="0" w:wrap="auto" w:vAnchor="margin" w:hAnchor="text" w:yAlign="inline"/>
              <w:ind w:left="142"/>
            </w:pPr>
          </w:p>
          <w:p w14:paraId="53F9382B" w14:textId="4512AA4B" w:rsidR="000E2ACD" w:rsidRDefault="000E2ACD" w:rsidP="00DC6E7C">
            <w:pPr>
              <w:pStyle w:val="Contenido"/>
              <w:framePr w:hSpace="0" w:wrap="auto" w:vAnchor="margin" w:hAnchor="text" w:yAlign="inline"/>
              <w:ind w:left="142"/>
            </w:pPr>
          </w:p>
          <w:p w14:paraId="781BE1B3" w14:textId="77777777" w:rsidR="00047811" w:rsidRDefault="00047811" w:rsidP="00DC6E7C">
            <w:pPr>
              <w:pStyle w:val="Contenido"/>
              <w:framePr w:hSpace="0" w:wrap="auto" w:vAnchor="margin" w:hAnchor="text" w:yAlign="inline"/>
              <w:ind w:left="142"/>
            </w:pPr>
          </w:p>
          <w:p w14:paraId="5F804F4E" w14:textId="77777777" w:rsidR="000E2ACD" w:rsidRDefault="000E2ACD" w:rsidP="000E2ACD">
            <w:pPr>
              <w:pStyle w:val="Heading2"/>
              <w:framePr w:hSpace="0" w:wrap="auto" w:vAnchor="margin" w:hAnchor="text" w:yAlign="inline"/>
            </w:pPr>
            <w:bookmarkStart w:id="2" w:name="_Toc115358589"/>
            <w:r>
              <w:t>Políticas y controles de seguridad</w:t>
            </w:r>
            <w:bookmarkEnd w:id="2"/>
          </w:p>
          <w:p w14:paraId="586F4A49" w14:textId="35CBBE5A" w:rsidR="000E2ACD" w:rsidRDefault="000E2ACD" w:rsidP="00047811">
            <w:pPr>
              <w:pStyle w:val="Contenido"/>
              <w:framePr w:hSpace="0" w:wrap="auto" w:vAnchor="margin" w:hAnchor="text" w:yAlign="inline"/>
              <w:rPr>
                <w:b/>
              </w:rPr>
            </w:pPr>
            <w:r w:rsidRPr="00047811">
              <w:t xml:space="preserve">La política a seguir </w:t>
            </w:r>
            <w:r w:rsidR="00047811" w:rsidRPr="00047811">
              <w:t>por</w:t>
            </w:r>
            <w:r w:rsidRPr="00047811">
              <w:t xml:space="preserve"> la empresa es la siguiente</w:t>
            </w:r>
            <w:r>
              <w:t xml:space="preserve">: </w:t>
            </w:r>
            <w: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w:t>
            </w:r>
            <w:r w:rsidRPr="00944F77">
              <w:rPr>
                <w:i/>
                <w:iCs/>
              </w:rPr>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r w:rsidRPr="000F4163">
              <w:t>”</w:t>
            </w:r>
          </w:p>
          <w:p w14:paraId="04056F02" w14:textId="60AE83CA" w:rsidR="000E2ACD" w:rsidRDefault="000E2ACD" w:rsidP="000E2ACD">
            <w:pPr>
              <w:pStyle w:val="Contenido"/>
              <w:framePr w:hSpace="0" w:wrap="auto" w:vAnchor="margin" w:hAnchor="text" w:yAlign="inline"/>
            </w:pPr>
          </w:p>
          <w:p w14:paraId="2202CEA7" w14:textId="77777777" w:rsidR="00047811" w:rsidRDefault="00047811"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p w14:paraId="1B8DCE09" w14:textId="0A9829A4" w:rsidR="008271BF" w:rsidRPr="008271BF" w:rsidRDefault="000E2ACD" w:rsidP="008271BF">
            <w:pPr>
              <w:pStyle w:val="Heading2"/>
              <w:framePr w:hSpace="0" w:wrap="auto" w:vAnchor="margin" w:hAnchor="text" w:yAlign="inline"/>
            </w:pPr>
            <w:bookmarkStart w:id="3" w:name="_Toc115358590"/>
            <w:r w:rsidRPr="00047811">
              <w:rPr>
                <w:noProof/>
              </w:rPr>
              <w:lastRenderedPageBreak/>
              <mc:AlternateContent>
                <mc:Choice Requires="wps">
                  <w:drawing>
                    <wp:anchor distT="0" distB="0" distL="114300" distR="114300" simplePos="0" relativeHeight="251668480" behindDoc="0" locked="0" layoutInCell="1" allowOverlap="1" wp14:anchorId="4B5498D2" wp14:editId="67242FA3">
                      <wp:simplePos x="0" y="0"/>
                      <wp:positionH relativeFrom="column">
                        <wp:posOffset>-274320</wp:posOffset>
                      </wp:positionH>
                      <wp:positionV relativeFrom="paragraph">
                        <wp:posOffset>-1513840</wp:posOffset>
                      </wp:positionV>
                      <wp:extent cx="3073400" cy="8509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3073400"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E11CA8" w14:textId="05FC3D75" w:rsidR="000E2ACD" w:rsidRPr="00CE0684" w:rsidRDefault="000E2ACD" w:rsidP="00047811">
                                  <w:pPr>
                                    <w:pStyle w:val="Heading1"/>
                                  </w:pPr>
                                  <w:bookmarkStart w:id="4" w:name="_Toc115358591"/>
                                  <w:r w:rsidRPr="00047811">
                                    <w:t>D</w:t>
                                  </w:r>
                                  <w:r w:rsidR="00CE0684" w:rsidRPr="00047811">
                                    <w:t>ESARROLLO</w:t>
                                  </w:r>
                                  <w:r w:rsidR="00CE0684">
                                    <w:t xml:space="preserve"> E IMPLEMENTACIÓN</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498D2" id="Cuadro de texto 5" o:spid="_x0000_s1030" type="#_x0000_t202" style="position:absolute;margin-left:-21.6pt;margin-top:-119.2pt;width:242pt;height: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" filled="f" stroked="f">
                      <v:textbox>
                        <w:txbxContent>
                          <w:p w14:paraId="11E11CA8" w14:textId="05FC3D75" w:rsidR="000E2ACD" w:rsidRPr="00CE0684" w:rsidRDefault="000E2ACD" w:rsidP="00047811">
                            <w:pPr>
                              <w:pStyle w:val="Heading1"/>
                            </w:pPr>
                            <w:bookmarkStart w:id="5" w:name="_Toc115358591"/>
                            <w:r w:rsidRPr="00047811">
                              <w:t>D</w:t>
                            </w:r>
                            <w:r w:rsidR="00CE0684" w:rsidRPr="00047811">
                              <w:t>ESARROLLO</w:t>
                            </w:r>
                            <w:r w:rsidR="00CE0684">
                              <w:t xml:space="preserve"> E IMPLEMENTACIÓN</w:t>
                            </w:r>
                            <w:bookmarkEnd w:id="5"/>
                          </w:p>
                        </w:txbxContent>
                      </v:textbox>
                    </v:shape>
                  </w:pict>
                </mc:Fallback>
              </mc:AlternateContent>
            </w:r>
            <w:r w:rsidR="00DD780B" w:rsidRPr="00047811">
              <w:t>Solución</w:t>
            </w:r>
            <w:r w:rsidR="00DD780B">
              <w:t xml:space="preserve"> propuesta</w:t>
            </w:r>
            <w:bookmarkEnd w:id="3"/>
          </w:p>
          <w:p w14:paraId="7142540E" w14:textId="58CE759E" w:rsidR="006E7D98" w:rsidRDefault="008F7B51" w:rsidP="00AF630B">
            <w:pPr>
              <w:pStyle w:val="Heading3"/>
              <w:rPr>
                <w:sz w:val="28"/>
                <w:szCs w:val="24"/>
              </w:rPr>
            </w:pPr>
            <w:bookmarkStart w:id="6" w:name="_Toc115358592"/>
            <w:r w:rsidRPr="00AF630B">
              <w:rPr>
                <w:sz w:val="28"/>
                <w:szCs w:val="28"/>
              </w:rPr>
              <w:t>Script Phyton:</w:t>
            </w:r>
            <w:r w:rsidR="000C5DE4" w:rsidRPr="00AF630B">
              <w:rPr>
                <w:sz w:val="28"/>
                <w:szCs w:val="28"/>
              </w:rPr>
              <w:t xml:space="preserve"> </w:t>
            </w:r>
            <w:r w:rsidR="006E7D98" w:rsidRPr="00AF630B">
              <w:rPr>
                <w:sz w:val="28"/>
                <w:szCs w:val="24"/>
              </w:rPr>
              <w:t>HIDS.py</w:t>
            </w:r>
            <w:bookmarkEnd w:id="6"/>
          </w:p>
          <w:p w14:paraId="7E784B57" w14:textId="3A66129A" w:rsidR="00F87179" w:rsidRDefault="00F87179" w:rsidP="003620E2">
            <w:pPr>
              <w:pStyle w:val="Contenido"/>
              <w:framePr w:hSpace="0" w:wrap="auto" w:vAnchor="margin" w:hAnchor="text" w:yAlign="inline"/>
              <w:rPr>
                <w:szCs w:val="28"/>
              </w:rPr>
            </w:pPr>
            <w:r>
              <w:rPr>
                <w:szCs w:val="28"/>
              </w:rPr>
              <w:t xml:space="preserve">El archivo HIDS.py es el script “main” del proyecto. El resto de los archivos aportan funcionalidades que son importadas a este script. Por tanto, cuando se quiera ejecutar el proyecto para hacer pruebas, este es el script que hay que ejecutar. </w:t>
            </w:r>
            <w:r w:rsidR="00B4681C">
              <w:rPr>
                <w:szCs w:val="28"/>
              </w:rPr>
              <w:t>L</w:t>
            </w:r>
            <w:r>
              <w:rPr>
                <w:szCs w:val="28"/>
              </w:rPr>
              <w:t>a ruta protegida por defecto es una carpeta llamada “Protected” en el directorio de usuario</w:t>
            </w:r>
            <w:r w:rsidR="00B4681C">
              <w:rPr>
                <w:szCs w:val="28"/>
              </w:rPr>
              <w:t>, pero esta ruta se puede modificar fácilmente junto con muchos otros parámetros que hemos incluido en un archivo de configuración del cual daremos detalles más adelante.</w:t>
            </w:r>
          </w:p>
          <w:p w14:paraId="15E9B48F" w14:textId="7CCB3751" w:rsidR="008F7B51" w:rsidRPr="008F7B51" w:rsidRDefault="00B4681C"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26D39BCD">
                  <wp:simplePos x="0" y="0"/>
                  <wp:positionH relativeFrom="column">
                    <wp:posOffset>2090420</wp:posOffset>
                  </wp:positionH>
                  <wp:positionV relativeFrom="paragraph">
                    <wp:posOffset>540902</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179">
              <w:rPr>
                <w:szCs w:val="28"/>
              </w:rPr>
              <w:t>La estructura que hemos escogido para</w:t>
            </w:r>
            <w:r w:rsidR="008F7B51">
              <w:rPr>
                <w:szCs w:val="28"/>
              </w:rPr>
              <w:t xml:space="preserve"> </w:t>
            </w:r>
            <w:r w:rsidR="00F87179">
              <w:rPr>
                <w:szCs w:val="28"/>
              </w:rPr>
              <w:t>almacenar las rutas de los archivos y sus respectivos hashes</w:t>
            </w:r>
            <w:r w:rsidR="00506AE0">
              <w:rPr>
                <w:szCs w:val="28"/>
              </w:rPr>
              <w:t xml:space="preserve"> </w:t>
            </w:r>
            <w:r w:rsidR="00F87179">
              <w:rPr>
                <w:szCs w:val="28"/>
              </w:rPr>
              <w:t>es un</w:t>
            </w:r>
            <w:r w:rsidR="008F7B51">
              <w:rPr>
                <w:szCs w:val="28"/>
              </w:rPr>
              <w:t xml:space="preserve"> árbol binari</w:t>
            </w:r>
            <w:r w:rsidR="00506AE0">
              <w:rPr>
                <w:szCs w:val="28"/>
              </w:rPr>
              <w:t>o</w:t>
            </w:r>
            <w:r w:rsidR="00F87179">
              <w:rPr>
                <w:szCs w:val="28"/>
              </w:rPr>
              <w:t xml:space="preserve"> de búsqueda</w:t>
            </w:r>
            <w:r w:rsidR="007B0903">
              <w:rPr>
                <w:szCs w:val="28"/>
              </w:rPr>
              <w:t>:</w:t>
            </w:r>
          </w:p>
          <w:p w14:paraId="7A3F42A9" w14:textId="6FF9C3AE" w:rsidR="008F7B51" w:rsidRPr="00944F77" w:rsidRDefault="008F7B51" w:rsidP="00944F77">
            <w:pPr>
              <w:pStyle w:val="Contenido"/>
              <w:framePr w:hSpace="0" w:wrap="auto" w:vAnchor="margin" w:hAnchor="text" w:yAlign="inline"/>
            </w:pPr>
          </w:p>
          <w:p w14:paraId="458D842D" w14:textId="1DC02D2F" w:rsidR="00B4681C" w:rsidRPr="00B4681C" w:rsidRDefault="007B0903" w:rsidP="003620E2">
            <w:pPr>
              <w:pStyle w:val="Contenido"/>
              <w:framePr w:hSpace="0" w:wrap="auto" w:vAnchor="margin" w:hAnchor="text" w:yAlign="inline"/>
            </w:pPr>
            <w:r>
              <w:t>De esta manera ahorramos muchísimo tiempo para la búsqueda de un archivo que ha sido atacado</w:t>
            </w:r>
            <w:r w:rsidR="00B4681C">
              <w:t xml:space="preserve">. </w:t>
            </w:r>
            <w:r w:rsidR="00B4681C" w:rsidRPr="00B4681C">
              <w:t xml:space="preserve">El script </w:t>
            </w:r>
            <w:r w:rsidR="00B4681C" w:rsidRPr="00B4681C">
              <w:rPr>
                <w:i/>
                <w:iCs/>
              </w:rPr>
              <w:t>hids.py</w:t>
            </w:r>
            <w:r w:rsidR="00B4681C" w:rsidRPr="00B4681C">
              <w:t xml:space="preserve"> contiene va</w:t>
            </w:r>
            <w:r w:rsidR="00B4681C">
              <w:t>rias funciones:</w:t>
            </w:r>
          </w:p>
          <w:p w14:paraId="78E9E8BF" w14:textId="5F37095F" w:rsidR="007B0903" w:rsidRPr="00B4681C"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381FF439">
                  <wp:simplePos x="0" y="0"/>
                  <wp:positionH relativeFrom="column">
                    <wp:posOffset>3314851</wp:posOffset>
                  </wp:positionH>
                  <wp:positionV relativeFrom="paragraph">
                    <wp:posOffset>202902</wp:posOffset>
                  </wp:positionV>
                  <wp:extent cx="3143542" cy="1337244"/>
                  <wp:effectExtent l="0" t="0" r="0" b="0"/>
                  <wp:wrapThrough wrapText="bothSides">
                    <wp:wrapPolygon edited="0">
                      <wp:start x="0" y="0"/>
                      <wp:lineTo x="0" y="21241"/>
                      <wp:lineTo x="21469" y="21241"/>
                      <wp:lineTo x="2146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542" cy="1337244"/>
                          </a:xfrm>
                          <a:prstGeom prst="rect">
                            <a:avLst/>
                          </a:prstGeom>
                        </pic:spPr>
                      </pic:pic>
                    </a:graphicData>
                  </a:graphic>
                  <wp14:sizeRelH relativeFrom="margin">
                    <wp14:pctWidth>0</wp14:pctWidth>
                  </wp14:sizeRelH>
                  <wp14:sizeRelV relativeFrom="margin">
                    <wp14:pctHeight>0</wp14:pctHeight>
                  </wp14:sizeRelV>
                </wp:anchor>
              </w:drawing>
            </w:r>
          </w:p>
          <w:p w14:paraId="5F403943" w14:textId="4115D85D" w:rsidR="007B0903" w:rsidRDefault="00506AE0" w:rsidP="00944F77">
            <w:pPr>
              <w:pStyle w:val="Contenido"/>
              <w:framePr w:hSpace="0" w:wrap="auto" w:vAnchor="margin" w:hAnchor="text" w:yAlign="inline"/>
              <w:numPr>
                <w:ilvl w:val="0"/>
                <w:numId w:val="22"/>
              </w:numPr>
              <w:ind w:left="567" w:hanging="425"/>
            </w:pPr>
            <w:r>
              <w:rPr>
                <w:b/>
                <w:bCs/>
              </w:rPr>
              <w:t>g</w:t>
            </w:r>
            <w:r w:rsidR="007B0903" w:rsidRPr="00506AE0">
              <w:rPr>
                <w:b/>
                <w:bCs/>
              </w:rPr>
              <w:t>etFileHash</w:t>
            </w:r>
            <w:r w:rsidR="007B0903">
              <w:t xml:space="preserve"> (path, buffer_size): </w:t>
            </w:r>
            <w:r>
              <w:t>e</w:t>
            </w:r>
            <w:r w:rsidR="007B0903">
              <w:t xml:space="preserve">sta función obtiene el hash de un archivo, utilizando el tamaño de un </w:t>
            </w:r>
            <w:r w:rsidR="007B0903" w:rsidRPr="00944F77">
              <w:rPr>
                <w:i/>
                <w:iCs/>
              </w:rPr>
              <w:t>buffer</w:t>
            </w:r>
            <w:r w:rsidR="007B0903">
              <w:t xml:space="preserve"> </w:t>
            </w:r>
            <w:r w:rsidR="00F87179">
              <w:t xml:space="preserve">que por defecto es </w:t>
            </w:r>
            <w:r w:rsidR="007B0903">
              <w:t xml:space="preserve">de 64Kb. Se obtiene el hash mediante el algoritmo </w:t>
            </w:r>
            <w:r w:rsidR="007B0903" w:rsidRPr="00506AE0">
              <w:rPr>
                <w:i/>
                <w:iCs/>
              </w:rPr>
              <w:t>sha256</w:t>
            </w:r>
            <w:r w:rsidR="007B0903">
              <w:t>.</w:t>
            </w:r>
          </w:p>
          <w:p w14:paraId="2AF14CAE" w14:textId="77777777" w:rsidR="00944F77" w:rsidRDefault="00944F77" w:rsidP="00944F77">
            <w:pPr>
              <w:pStyle w:val="Contenido"/>
              <w:framePr w:hSpace="0" w:wrap="auto" w:vAnchor="margin" w:hAnchor="text" w:yAlign="inline"/>
              <w:ind w:left="567" w:hanging="425"/>
            </w:pPr>
          </w:p>
          <w:p w14:paraId="3CCD4B88" w14:textId="5003556E" w:rsidR="000C5DE4" w:rsidRDefault="00E82B55" w:rsidP="00944F77">
            <w:pPr>
              <w:pStyle w:val="Contenido"/>
              <w:framePr w:hSpace="0" w:wrap="auto" w:vAnchor="margin" w:hAnchor="text" w:yAlign="inline"/>
              <w:ind w:left="567" w:hanging="425"/>
            </w:pPr>
            <w:r w:rsidRPr="0049234F">
              <w:rPr>
                <w:noProof/>
                <w:lang w:bidi="es-ES"/>
              </w:rPr>
              <w:drawing>
                <wp:anchor distT="0" distB="0" distL="114300" distR="114300" simplePos="0" relativeHeight="251675648" behindDoc="1" locked="0" layoutInCell="1" allowOverlap="1" wp14:anchorId="0694C6FB" wp14:editId="1FFD3E75">
                  <wp:simplePos x="0" y="0"/>
                  <wp:positionH relativeFrom="column">
                    <wp:posOffset>3893185</wp:posOffset>
                  </wp:positionH>
                  <wp:positionV relativeFrom="paragraph">
                    <wp:posOffset>217713</wp:posOffset>
                  </wp:positionV>
                  <wp:extent cx="2103120" cy="824865"/>
                  <wp:effectExtent l="0" t="0" r="0" b="0"/>
                  <wp:wrapTight wrapText="bothSides">
                    <wp:wrapPolygon edited="0">
                      <wp:start x="0" y="0"/>
                      <wp:lineTo x="0" y="20952"/>
                      <wp:lineTo x="21326" y="20952"/>
                      <wp:lineTo x="2132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120" cy="824865"/>
                          </a:xfrm>
                          <a:prstGeom prst="rect">
                            <a:avLst/>
                          </a:prstGeom>
                        </pic:spPr>
                      </pic:pic>
                    </a:graphicData>
                  </a:graphic>
                  <wp14:sizeRelH relativeFrom="margin">
                    <wp14:pctWidth>0</wp14:pctWidth>
                  </wp14:sizeRelH>
                  <wp14:sizeRelV relativeFrom="margin">
                    <wp14:pctHeight>0</wp14:pctHeight>
                  </wp14:sizeRelV>
                </wp:anchor>
              </w:drawing>
            </w:r>
          </w:p>
          <w:p w14:paraId="1835C33E" w14:textId="0FE1EF55" w:rsidR="000C5DE4" w:rsidRDefault="00506AE0" w:rsidP="00944F77">
            <w:pPr>
              <w:pStyle w:val="Contenido"/>
              <w:framePr w:hSpace="0" w:wrap="auto" w:vAnchor="margin" w:hAnchor="text" w:yAlign="inline"/>
              <w:numPr>
                <w:ilvl w:val="0"/>
                <w:numId w:val="22"/>
              </w:numPr>
              <w:ind w:left="567" w:hanging="425"/>
            </w:pPr>
            <w:r>
              <w:rPr>
                <w:b/>
                <w:bCs/>
              </w:rPr>
              <w:t>g</w:t>
            </w:r>
            <w:r w:rsidR="00450AE8" w:rsidRPr="00506AE0">
              <w:rPr>
                <w:b/>
                <w:bCs/>
              </w:rPr>
              <w:t>etAllFilesInDirectory</w:t>
            </w:r>
            <w:r w:rsidR="00450AE8">
              <w:t xml:space="preserve"> (mainPath, files): </w:t>
            </w:r>
            <w:r>
              <w:t>d</w:t>
            </w:r>
            <w:r w:rsidR="00450AE8">
              <w:t>evuelve una lista con todas las rutas de los archivos a proteger</w:t>
            </w:r>
            <w:r>
              <w:t>.</w:t>
            </w:r>
          </w:p>
          <w:p w14:paraId="4EF1B4E7" w14:textId="77777777" w:rsidR="00944F77" w:rsidRDefault="00944F77" w:rsidP="00944F77">
            <w:pPr>
              <w:pStyle w:val="Contenido"/>
              <w:framePr w:hSpace="0" w:wrap="auto" w:vAnchor="margin" w:hAnchor="text" w:yAlign="inline"/>
              <w:ind w:left="567" w:hanging="425"/>
            </w:pPr>
          </w:p>
          <w:p w14:paraId="657557F9" w14:textId="27A1EFDF" w:rsidR="000C5DE4" w:rsidRDefault="00E82B55" w:rsidP="00F134D8">
            <w:pPr>
              <w:pStyle w:val="Contenido"/>
              <w:framePr w:hSpace="0" w:wrap="auto" w:vAnchor="margin" w:hAnchor="text" w:yAlign="inline"/>
              <w:numPr>
                <w:ilvl w:val="0"/>
                <w:numId w:val="29"/>
              </w:numPr>
              <w:ind w:left="360"/>
            </w:pPr>
            <w:r w:rsidRPr="0049234F">
              <w:rPr>
                <w:noProof/>
                <w:lang w:bidi="es-ES"/>
              </w:rPr>
              <w:lastRenderedPageBreak/>
              <w:drawing>
                <wp:anchor distT="0" distB="0" distL="114300" distR="114300" simplePos="0" relativeHeight="251676672" behindDoc="1" locked="0" layoutInCell="1" allowOverlap="1" wp14:anchorId="56323BD6" wp14:editId="6E7E3FDF">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r w:rsidR="00506AE0">
              <w:rPr>
                <w:b/>
                <w:bCs/>
              </w:rPr>
              <w:t>c</w:t>
            </w:r>
            <w:r w:rsidR="00450AE8" w:rsidRPr="00506AE0">
              <w:rPr>
                <w:b/>
                <w:bCs/>
              </w:rPr>
              <w:t>reateBST</w:t>
            </w:r>
            <w:r w:rsidR="00450AE8">
              <w:t xml:space="preserve">(ids, files, a, b): </w:t>
            </w:r>
            <w:r w:rsidR="00506AE0">
              <w:t>f</w:t>
            </w:r>
            <w:r w:rsidR="00450AE8">
              <w:t xml:space="preserve">unción que crea el árbol binario balanceado </w:t>
            </w:r>
            <w:r w:rsidR="00F87179">
              <w:t xml:space="preserve">(es decir, el hijo izquierdo y el derecho de cada nodo son arboles del mismo tamaño), a </w:t>
            </w:r>
            <w:r w:rsidR="00450AE8">
              <w:t xml:space="preserve">partir de una lista ordenada con todos los </w:t>
            </w:r>
            <w:r w:rsidR="00450AE8" w:rsidRPr="00506AE0">
              <w:rPr>
                <w:i/>
                <w:iCs/>
              </w:rPr>
              <w:t>ids</w:t>
            </w:r>
            <w:r w:rsidR="00506AE0">
              <w:t xml:space="preserve"> y rutas de ubicación de los ficheros.</w:t>
            </w:r>
          </w:p>
          <w:p w14:paraId="1413335E" w14:textId="568A02D8" w:rsidR="000C5DE4" w:rsidRDefault="00F134D8" w:rsidP="00F134D8">
            <w:pPr>
              <w:pStyle w:val="Contenido"/>
              <w:framePr w:hSpace="0" w:wrap="auto" w:vAnchor="margin" w:hAnchor="text" w:yAlign="inline"/>
              <w:ind w:left="-218"/>
            </w:pPr>
            <w:r w:rsidRPr="0049234F">
              <w:rPr>
                <w:noProof/>
              </w:rPr>
              <w:drawing>
                <wp:anchor distT="0" distB="0" distL="114300" distR="114300" simplePos="0" relativeHeight="251677696" behindDoc="0" locked="0" layoutInCell="1" allowOverlap="1" wp14:anchorId="15552CED" wp14:editId="45D45956">
                  <wp:simplePos x="0" y="0"/>
                  <wp:positionH relativeFrom="column">
                    <wp:posOffset>4077128</wp:posOffset>
                  </wp:positionH>
                  <wp:positionV relativeFrom="paragraph">
                    <wp:posOffset>57800</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
          <w:p w14:paraId="01047E66" w14:textId="742BFCB1" w:rsidR="000C5DE4" w:rsidRDefault="00C257D3" w:rsidP="00F134D8">
            <w:pPr>
              <w:pStyle w:val="Contenido"/>
              <w:framePr w:hSpace="0" w:wrap="auto" w:vAnchor="margin" w:hAnchor="text" w:yAlign="inline"/>
              <w:numPr>
                <w:ilvl w:val="0"/>
                <w:numId w:val="29"/>
              </w:numPr>
              <w:ind w:left="360"/>
            </w:pPr>
            <w:r w:rsidRPr="00506AE0">
              <w:rPr>
                <w:b/>
                <w:bCs/>
              </w:rPr>
              <w:t>searchFileById</w:t>
            </w:r>
            <w:r>
              <w:t xml:space="preserve"> (root,Id): </w:t>
            </w:r>
            <w:r w:rsidR="00506AE0">
              <w:t>f</w:t>
            </w:r>
            <w:r>
              <w:t xml:space="preserve">unción </w:t>
            </w:r>
            <w:r w:rsidR="00506AE0">
              <w:t xml:space="preserve">que realiza la </w:t>
            </w:r>
            <w:r>
              <w:t xml:space="preserve">búsqueda </w:t>
            </w:r>
            <w:r w:rsidR="00506AE0">
              <w:t xml:space="preserve">binaria </w:t>
            </w:r>
            <w:r>
              <w:t>en el árbol</w:t>
            </w:r>
            <w:r w:rsidR="00506AE0">
              <w:t xml:space="preserve"> generad</w:t>
            </w:r>
            <w:r w:rsidR="008D0A48">
              <w:t>o</w:t>
            </w:r>
            <w:r w:rsidR="00506AE0">
              <w:t>.</w:t>
            </w:r>
          </w:p>
          <w:p w14:paraId="6C1F1F66" w14:textId="02D301E7" w:rsidR="000C5DE4" w:rsidRDefault="000C5DE4" w:rsidP="00F134D8">
            <w:pPr>
              <w:pStyle w:val="Contenido"/>
              <w:framePr w:hSpace="0" w:wrap="auto" w:vAnchor="margin" w:hAnchor="text" w:yAlign="inline"/>
              <w:ind w:left="-218"/>
            </w:pPr>
          </w:p>
          <w:p w14:paraId="7CE3CF72" w14:textId="5DA6071E" w:rsidR="00C257D3" w:rsidRDefault="00F134D8" w:rsidP="00F134D8">
            <w:pPr>
              <w:pStyle w:val="Contenido"/>
              <w:framePr w:hSpace="0" w:wrap="auto" w:vAnchor="margin" w:hAnchor="text" w:yAlign="inline"/>
              <w:numPr>
                <w:ilvl w:val="0"/>
                <w:numId w:val="29"/>
              </w:numPr>
              <w:ind w:left="360"/>
            </w:pPr>
            <w:r>
              <w:rPr>
                <w:noProof/>
              </w:rPr>
              <w:drawing>
                <wp:anchor distT="0" distB="0" distL="114300" distR="114300" simplePos="0" relativeHeight="251699200" behindDoc="0" locked="0" layoutInCell="1" allowOverlap="1" wp14:anchorId="47F54D1B" wp14:editId="4E7738E1">
                  <wp:simplePos x="0" y="0"/>
                  <wp:positionH relativeFrom="column">
                    <wp:posOffset>3253799</wp:posOffset>
                  </wp:positionH>
                  <wp:positionV relativeFrom="paragraph">
                    <wp:posOffset>156240</wp:posOffset>
                  </wp:positionV>
                  <wp:extent cx="3185492" cy="1197935"/>
                  <wp:effectExtent l="0" t="0" r="0"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95" t="23639" r="48789" b="59170"/>
                          <a:stretch/>
                        </pic:blipFill>
                        <pic:spPr bwMode="auto">
                          <a:xfrm>
                            <a:off x="0" y="0"/>
                            <a:ext cx="3185492" cy="1197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AE0" w:rsidRPr="00506AE0">
              <w:rPr>
                <w:b/>
                <w:bCs/>
              </w:rPr>
              <w:t>c</w:t>
            </w:r>
            <w:r w:rsidR="006E7D98" w:rsidRPr="00506AE0">
              <w:rPr>
                <w:b/>
                <w:bCs/>
              </w:rPr>
              <w:t>heckIntegrity</w:t>
            </w:r>
            <w:r w:rsidR="006E7D98">
              <w:t xml:space="preserve"> (tree,ids):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F87179">
              <w:rPr>
                <w:i/>
                <w:iCs/>
              </w:rPr>
              <w:t>hash</w:t>
            </w:r>
            <w:r w:rsidR="008D0A48">
              <w:rPr>
                <w:i/>
                <w:iCs/>
              </w:rPr>
              <w:t xml:space="preserve"> (sha256)</w:t>
            </w:r>
            <w:r w:rsidR="008D0A48">
              <w:t xml:space="preserve">. Después compara ambos </w:t>
            </w:r>
            <w:r w:rsidR="00F87179">
              <w:rPr>
                <w:i/>
                <w:iCs/>
              </w:rPr>
              <w:t>hash</w:t>
            </w:r>
            <w:r w:rsidR="008D0A48">
              <w:t xml:space="preserve"> para, en caso de haber cambiado en el periodo estipulado, anotar en el </w:t>
            </w:r>
            <w:r w:rsidR="008D0A48">
              <w:rPr>
                <w:i/>
                <w:iCs/>
              </w:rPr>
              <w:t>log</w:t>
            </w:r>
            <w:r w:rsidR="008D0A48">
              <w:t xml:space="preserve"> que </w:t>
            </w:r>
            <w:r w:rsidR="00F87179">
              <w:t>la seguridad del</w:t>
            </w:r>
            <w:r w:rsidR="008D0A48">
              <w:t xml:space="preserve"> archivo ha sido comprometid</w:t>
            </w:r>
            <w:r w:rsidR="00F87179">
              <w:t>a</w:t>
            </w:r>
            <w:r w:rsidR="008D0A48">
              <w:t>.</w:t>
            </w:r>
          </w:p>
          <w:p w14:paraId="335828F7" w14:textId="79D9B3DC" w:rsidR="00506AE0" w:rsidRDefault="00506AE0" w:rsidP="00506AE0">
            <w:pPr>
              <w:pStyle w:val="Contenido"/>
              <w:framePr w:hSpace="0" w:wrap="auto" w:vAnchor="margin" w:hAnchor="text" w:yAlign="inline"/>
            </w:pPr>
          </w:p>
          <w:p w14:paraId="3C9B4E6B" w14:textId="1A58D9BE" w:rsidR="00820773" w:rsidRDefault="000C5DE4" w:rsidP="000C5DE4">
            <w:pPr>
              <w:pStyle w:val="Contenido"/>
              <w:framePr w:hSpace="0" w:wrap="auto" w:vAnchor="margin" w:hAnchor="text" w:yAlign="inline"/>
              <w:rPr>
                <w:bCs/>
              </w:rPr>
            </w:pPr>
            <w:r>
              <w:rPr>
                <w:bCs/>
              </w:rPr>
              <w:t xml:space="preserve">La configuración del </w:t>
            </w:r>
            <w:r w:rsidR="00AF630B">
              <w:rPr>
                <w:bCs/>
              </w:rPr>
              <w:t>.</w:t>
            </w:r>
            <w:r w:rsidRPr="00AF630B">
              <w:rPr>
                <w:bCs/>
              </w:rPr>
              <w:t>log</w:t>
            </w:r>
            <w:r>
              <w:rPr>
                <w:bCs/>
              </w:rPr>
              <w:t xml:space="preserve"> se realiza con </w:t>
            </w:r>
            <w:r w:rsidR="00AF630B">
              <w:rPr>
                <w:bCs/>
              </w:rPr>
              <w:t xml:space="preserve">el método </w:t>
            </w:r>
            <w:r>
              <w:rPr>
                <w:bCs/>
                <w:i/>
                <w:iCs/>
              </w:rPr>
              <w:t>logging.basicConfig()</w:t>
            </w:r>
            <w:r w:rsidR="00AF630B">
              <w:rPr>
                <w:bCs/>
              </w:rPr>
              <w:t xml:space="preserve"> del módulo </w:t>
            </w:r>
            <w:r w:rsidR="00AF630B">
              <w:rPr>
                <w:bCs/>
                <w:i/>
                <w:iCs/>
              </w:rPr>
              <w:t>log</w:t>
            </w:r>
            <w:r>
              <w:rPr>
                <w:bCs/>
              </w:rPr>
              <w:t xml:space="preserve">. </w:t>
            </w:r>
          </w:p>
          <w:p w14:paraId="4FB33888" w14:textId="77777777" w:rsidR="00944F77" w:rsidRDefault="00944F77" w:rsidP="000C5DE4">
            <w:pPr>
              <w:pStyle w:val="Contenido"/>
              <w:framePr w:hSpace="0" w:wrap="auto" w:vAnchor="margin" w:hAnchor="text" w:yAlign="inline"/>
              <w:rPr>
                <w:bCs/>
              </w:rPr>
            </w:pP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53DD8C99">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43667861" w14:textId="77777777" w:rsidR="00AF630B" w:rsidRDefault="00AF630B" w:rsidP="00AF630B">
            <w:pPr>
              <w:pStyle w:val="Heading3"/>
              <w:rPr>
                <w:sz w:val="28"/>
                <w:szCs w:val="28"/>
              </w:rPr>
            </w:pPr>
          </w:p>
          <w:p w14:paraId="32B3E045" w14:textId="55C6BDCB" w:rsidR="000C5DE4" w:rsidRPr="00154E44" w:rsidRDefault="00C2545C" w:rsidP="00AF630B">
            <w:pPr>
              <w:pStyle w:val="Heading3"/>
              <w:rPr>
                <w:sz w:val="28"/>
                <w:szCs w:val="28"/>
              </w:rPr>
            </w:pPr>
            <w:bookmarkStart w:id="7" w:name="_Toc115358593"/>
            <w:r w:rsidRPr="00154E44">
              <w:rPr>
                <w:sz w:val="28"/>
                <w:szCs w:val="28"/>
              </w:rPr>
              <w:t xml:space="preserve">Script </w:t>
            </w:r>
            <w:r w:rsidR="00F62106" w:rsidRPr="00154E44">
              <w:rPr>
                <w:sz w:val="28"/>
                <w:szCs w:val="28"/>
              </w:rPr>
              <w:t>Enviar_email.py</w:t>
            </w:r>
            <w:bookmarkEnd w:id="7"/>
          </w:p>
          <w:p w14:paraId="3957692E" w14:textId="77777777" w:rsidR="00AF630B" w:rsidRDefault="00AF630B" w:rsidP="006E7D98">
            <w:pPr>
              <w:pStyle w:val="Contenido"/>
              <w:framePr w:hSpace="0" w:wrap="auto" w:vAnchor="margin" w:hAnchor="text" w:yAlign="inline"/>
              <w:rPr>
                <w:bCs/>
              </w:rPr>
            </w:pPr>
          </w:p>
          <w:p w14:paraId="463ADAE1" w14:textId="6BC333F3" w:rsidR="00257AEB" w:rsidRDefault="006E7D98" w:rsidP="006E7D98">
            <w:pPr>
              <w:pStyle w:val="Contenido"/>
              <w:framePr w:hSpace="0" w:wrap="auto" w:vAnchor="margin" w:hAnchor="text" w:yAlign="inline"/>
              <w:rPr>
                <w:bCs/>
              </w:rPr>
            </w:pPr>
            <w:r>
              <w:rPr>
                <w:bCs/>
              </w:rPr>
              <w:t xml:space="preserve">Poseemos también otro </w:t>
            </w:r>
            <w:r w:rsidR="00B4681C">
              <w:rPr>
                <w:bCs/>
              </w:rPr>
              <w:t>script de</w:t>
            </w:r>
            <w:r>
              <w:rPr>
                <w:bCs/>
              </w:rPr>
              <w:t xml:space="preserve"> </w:t>
            </w:r>
            <w:r w:rsidRPr="00506AE0">
              <w:rPr>
                <w:bCs/>
                <w:i/>
                <w:iCs/>
              </w:rPr>
              <w:t>py</w:t>
            </w:r>
            <w:r w:rsidR="00B4681C">
              <w:rPr>
                <w:bCs/>
                <w:i/>
                <w:iCs/>
              </w:rPr>
              <w:t>thon</w:t>
            </w:r>
            <w:r>
              <w:rPr>
                <w:bCs/>
              </w:rPr>
              <w:t xml:space="preserve"> llamado </w:t>
            </w:r>
            <w:r w:rsidRPr="000F4163">
              <w:rPr>
                <w:b/>
              </w:rPr>
              <w:t>envia_email.py</w:t>
            </w:r>
            <w:r w:rsidR="00AF630B">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r w:rsidR="0035600D" w:rsidRPr="00AF630B">
              <w:rPr>
                <w:bCs/>
                <w:i/>
                <w:iCs/>
              </w:rPr>
              <w:t>envia()</w:t>
            </w:r>
            <w:r w:rsidR="00AF630B">
              <w:rPr>
                <w:bCs/>
              </w:rPr>
              <w:t>. Esta función tiene como objetivo</w:t>
            </w:r>
            <w:r w:rsidR="00234C68">
              <w:rPr>
                <w:bCs/>
              </w:rPr>
              <w:t xml:space="preserve"> el envío de un mensaje de correo electrónico formado y que contiene el fichero adjunto </w:t>
            </w:r>
            <w:r w:rsidR="00234C68">
              <w:rPr>
                <w:bCs/>
                <w:i/>
                <w:iCs/>
              </w:rPr>
              <w:t>registro.log</w:t>
            </w:r>
            <w:r w:rsidR="00234C68">
              <w:rPr>
                <w:bCs/>
              </w:rPr>
              <w:t xml:space="preserve"> con la información que, mensualmente, habrá que enviar al ISG de la organización procedente. Para ello, primero </w:t>
            </w:r>
            <w:r w:rsidR="00234C68">
              <w:rPr>
                <w:bCs/>
              </w:rPr>
              <w:lastRenderedPageBreak/>
              <w:t>se comprueba que el registro existe, después se forman los atributos</w:t>
            </w:r>
            <w:r w:rsidR="006431D8">
              <w:rPr>
                <w:bCs/>
              </w:rPr>
              <w:t xml:space="preserve"> y el cuerpo del mensaje; y el propio registro como fichero adjunto. Tras esto, se realiza el envío del mensaje desde el servidor SMTP, con el usuario indicado a los destinatarios propuestos</w:t>
            </w:r>
            <w:r w:rsidR="001E387B">
              <w:rPr>
                <w:bCs/>
              </w:rPr>
              <w:t xml:space="preserve"> en las configuraciones previas, ubicadas en </w:t>
            </w:r>
            <w:r w:rsidR="001E387B">
              <w:rPr>
                <w:bCs/>
                <w:i/>
                <w:iCs/>
              </w:rPr>
              <w:t>PARAMETERS.conf</w:t>
            </w:r>
            <w:r w:rsidR="001E387B">
              <w:rPr>
                <w:bCs/>
              </w:rPr>
              <w:t xml:space="preserve">. </w:t>
            </w:r>
            <w:r w:rsidR="006431D8">
              <w:rPr>
                <w:bCs/>
              </w:rPr>
              <w:t xml:space="preserve">Hemos utilizado la librería </w:t>
            </w:r>
            <w:r w:rsidR="006431D8">
              <w:rPr>
                <w:bCs/>
                <w:i/>
                <w:iCs/>
              </w:rPr>
              <w:t>smtplib</w:t>
            </w:r>
            <w:r w:rsidR="006431D8">
              <w:rPr>
                <w:bCs/>
              </w:rPr>
              <w:t xml:space="preserve"> y diferentes características de </w:t>
            </w:r>
            <w:r w:rsidR="006431D8">
              <w:rPr>
                <w:bCs/>
                <w:i/>
                <w:iCs/>
              </w:rPr>
              <w:t>MIME</w:t>
            </w:r>
            <w:r w:rsidR="001E387B">
              <w:rPr>
                <w:bCs/>
              </w:rPr>
              <w:t xml:space="preserve"> para dar formato al </w:t>
            </w:r>
            <w:r w:rsidR="00257AEB">
              <w:rPr>
                <w:bCs/>
              </w:rPr>
              <w:t>mensaje de correo electrónico</w:t>
            </w:r>
            <w:r w:rsidR="006431D8">
              <w:rPr>
                <w:bCs/>
              </w:rPr>
              <w:t>.</w:t>
            </w:r>
          </w:p>
          <w:p w14:paraId="45DAD385" w14:textId="77777777" w:rsidR="00257AEB" w:rsidRDefault="00257AEB" w:rsidP="006E7D98">
            <w:pPr>
              <w:pStyle w:val="Contenido"/>
              <w:framePr w:hSpace="0" w:wrap="auto" w:vAnchor="margin" w:hAnchor="text" w:yAlign="inline"/>
              <w:rPr>
                <w:b/>
                <w:bCs/>
              </w:rPr>
            </w:pPr>
          </w:p>
          <w:p w14:paraId="5956C081" w14:textId="6CD1C0B5" w:rsidR="0035600D" w:rsidRPr="00257AEB" w:rsidRDefault="0035600D" w:rsidP="00257AEB">
            <w:pPr>
              <w:pStyle w:val="Heading3"/>
              <w:rPr>
                <w:sz w:val="28"/>
                <w:szCs w:val="28"/>
              </w:rPr>
            </w:pPr>
            <w:bookmarkStart w:id="8" w:name="_Toc115358594"/>
            <w:r w:rsidRPr="00257AEB">
              <w:rPr>
                <w:sz w:val="28"/>
                <w:szCs w:val="28"/>
              </w:rPr>
              <w:t>Params.py</w:t>
            </w:r>
            <w:bookmarkEnd w:id="8"/>
          </w:p>
          <w:p w14:paraId="29759315" w14:textId="1E7D511E" w:rsidR="0035600D" w:rsidRDefault="0035600D" w:rsidP="006E7D98">
            <w:pPr>
              <w:pStyle w:val="Contenido"/>
              <w:framePr w:hSpace="0" w:wrap="auto" w:vAnchor="margin" w:hAnchor="text" w:yAlign="inline"/>
              <w:rPr>
                <w:bCs/>
              </w:rPr>
            </w:pPr>
            <w:r>
              <w:rPr>
                <w:bCs/>
              </w:rPr>
              <w:t xml:space="preserve">Este </w:t>
            </w:r>
            <w:r w:rsidR="00257AEB">
              <w:rPr>
                <w:bCs/>
                <w:i/>
                <w:iCs/>
              </w:rPr>
              <w:t>.</w:t>
            </w:r>
            <w:r w:rsidRPr="00257AEB">
              <w:rPr>
                <w:bCs/>
                <w:i/>
                <w:iCs/>
              </w:rPr>
              <w:t>py</w:t>
            </w:r>
            <w:r>
              <w:rPr>
                <w:bCs/>
              </w:rPr>
              <w:t xml:space="preserve"> se encarga de traducir el archivo </w:t>
            </w:r>
            <w:r w:rsidRPr="0035600D">
              <w:rPr>
                <w:b/>
              </w:rPr>
              <w:t>PARAMETERS.conf</w:t>
            </w:r>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489DA764" w14:textId="224F7FBD" w:rsidR="00257AEB" w:rsidRDefault="00257AEB"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0A869C80">
                  <wp:simplePos x="0" y="0"/>
                  <wp:positionH relativeFrom="column">
                    <wp:posOffset>3067119</wp:posOffset>
                  </wp:positionH>
                  <wp:positionV relativeFrom="paragraph">
                    <wp:posOffset>146050</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1F4084EA" w14:textId="4F69A0ED" w:rsidR="000807E2" w:rsidRDefault="000807E2" w:rsidP="006E7D98">
            <w:pPr>
              <w:pStyle w:val="Contenido"/>
              <w:framePr w:hSpace="0" w:wrap="auto" w:vAnchor="margin" w:hAnchor="text" w:yAlign="inline"/>
              <w:rPr>
                <w:bCs/>
              </w:rPr>
            </w:pPr>
          </w:p>
          <w:p w14:paraId="69F9DC0D" w14:textId="1D063704" w:rsidR="000807E2" w:rsidRPr="0035600D" w:rsidRDefault="000807E2" w:rsidP="000807E2">
            <w:pPr>
              <w:pStyle w:val="Contenido"/>
              <w:framePr w:hSpace="0" w:wrap="auto" w:vAnchor="margin" w:hAnchor="text" w:yAlign="inline"/>
              <w:numPr>
                <w:ilvl w:val="0"/>
                <w:numId w:val="24"/>
              </w:numPr>
              <w:rPr>
                <w:bCs/>
              </w:rPr>
            </w:pPr>
            <w:r w:rsidRPr="000807E2">
              <w:rPr>
                <w:b/>
              </w:rPr>
              <w:t>loadHids</w:t>
            </w:r>
            <w:r>
              <w:rPr>
                <w:bCs/>
              </w:rPr>
              <w:t xml:space="preserve">() : traduce los diferentes parámetros de </w:t>
            </w:r>
            <w:r w:rsidRPr="00EC72A9">
              <w:rPr>
                <w:bCs/>
                <w:i/>
                <w:iCs/>
              </w:rPr>
              <w:t>PARAMETERS.conf</w:t>
            </w:r>
            <w:r>
              <w:rPr>
                <w:bCs/>
              </w:rPr>
              <w:t xml:space="preserve"> que se necesitan para </w:t>
            </w:r>
            <w:r w:rsidRPr="00EC72A9">
              <w:rPr>
                <w:bCs/>
                <w:i/>
                <w:iCs/>
              </w:rPr>
              <w:t>hids.py</w:t>
            </w:r>
            <w:r>
              <w:rPr>
                <w:bCs/>
              </w:rPr>
              <w:t xml:space="preserve"> </w:t>
            </w:r>
          </w:p>
          <w:p w14:paraId="2D5D3768" w14:textId="77777777" w:rsidR="00257AEB" w:rsidRDefault="00257AEB" w:rsidP="006E7D98">
            <w:pPr>
              <w:pStyle w:val="Contenido"/>
              <w:framePr w:hSpace="0" w:wrap="auto" w:vAnchor="margin" w:hAnchor="text" w:yAlign="inline"/>
            </w:pPr>
          </w:p>
          <w:p w14:paraId="22A7C59F" w14:textId="48B47D4B" w:rsidR="000807E2" w:rsidRDefault="000807E2" w:rsidP="006E7D98">
            <w:pPr>
              <w:pStyle w:val="Contenido"/>
              <w:framePr w:hSpace="0" w:wrap="auto" w:vAnchor="margin" w:hAnchor="text" w:yAlign="inline"/>
            </w:pPr>
          </w:p>
          <w:p w14:paraId="71F13DEC" w14:textId="075E0E3E" w:rsidR="000807E2" w:rsidRDefault="00257AEB" w:rsidP="000807E2">
            <w:pPr>
              <w:pStyle w:val="Contenido"/>
              <w:framePr w:hSpace="0" w:wrap="auto" w:vAnchor="margin" w:hAnchor="text" w:yAlign="inline"/>
              <w:numPr>
                <w:ilvl w:val="0"/>
                <w:numId w:val="24"/>
              </w:numPr>
            </w:pPr>
            <w:r>
              <w:rPr>
                <w:noProof/>
              </w:rPr>
              <w:drawing>
                <wp:anchor distT="0" distB="0" distL="114300" distR="114300" simplePos="0" relativeHeight="251680768" behindDoc="0" locked="0" layoutInCell="1" allowOverlap="1" wp14:anchorId="16A597F6" wp14:editId="2C58E14B">
                  <wp:simplePos x="0" y="0"/>
                  <wp:positionH relativeFrom="column">
                    <wp:posOffset>3105565</wp:posOffset>
                  </wp:positionH>
                  <wp:positionV relativeFrom="paragraph">
                    <wp:posOffset>480254</wp:posOffset>
                  </wp:positionV>
                  <wp:extent cx="3352178" cy="1337243"/>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178" cy="1337243"/>
                          </a:xfrm>
                          <a:prstGeom prst="rect">
                            <a:avLst/>
                          </a:prstGeom>
                        </pic:spPr>
                      </pic:pic>
                    </a:graphicData>
                  </a:graphic>
                  <wp14:sizeRelH relativeFrom="margin">
                    <wp14:pctWidth>0</wp14:pctWidth>
                  </wp14:sizeRelH>
                  <wp14:sizeRelV relativeFrom="margin">
                    <wp14:pctHeight>0</wp14:pctHeight>
                  </wp14:sizeRelV>
                </wp:anchor>
              </w:drawing>
            </w:r>
            <w:r w:rsidR="000807E2" w:rsidRPr="000807E2">
              <w:rPr>
                <w:b/>
                <w:bCs/>
              </w:rPr>
              <w:t>loadMail</w:t>
            </w:r>
            <w:r w:rsidR="000807E2">
              <w:t xml:space="preserve">() : </w:t>
            </w:r>
            <w:r w:rsidR="000807E2">
              <w:rPr>
                <w:bCs/>
              </w:rPr>
              <w:t xml:space="preserve"> traduce los diferentes parámetros de </w:t>
            </w:r>
            <w:r w:rsidR="000807E2" w:rsidRPr="00EC72A9">
              <w:rPr>
                <w:bCs/>
                <w:i/>
                <w:iCs/>
              </w:rPr>
              <w:t>PARAMETERS.conf</w:t>
            </w:r>
            <w:r w:rsidR="000807E2">
              <w:rPr>
                <w:bCs/>
              </w:rPr>
              <w:t xml:space="preserve"> que se necesitan para </w:t>
            </w:r>
            <w:r w:rsidR="00F475EE" w:rsidRPr="00F475EE">
              <w:rPr>
                <w:bCs/>
                <w:i/>
                <w:iCs/>
              </w:rPr>
              <w:t>envia_email</w:t>
            </w:r>
            <w:r w:rsidR="000807E2" w:rsidRPr="00EC72A9">
              <w:rPr>
                <w:bCs/>
                <w:i/>
                <w:iCs/>
              </w:rPr>
              <w:t>.py</w:t>
            </w:r>
            <w:r w:rsidR="000807E2">
              <w:rPr>
                <w:bCs/>
              </w:rPr>
              <w:t xml:space="preserve">  </w:t>
            </w:r>
            <w:r w:rsidR="000807E2">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3AE3E4FA" w:rsidR="000807E2" w:rsidRDefault="000807E2" w:rsidP="006E7D98">
            <w:pPr>
              <w:pStyle w:val="Contenido"/>
              <w:framePr w:hSpace="0" w:wrap="auto" w:vAnchor="margin" w:hAnchor="text" w:yAlign="inline"/>
            </w:pPr>
          </w:p>
          <w:p w14:paraId="429D7B33" w14:textId="77777777" w:rsidR="003D505D" w:rsidRDefault="003D505D" w:rsidP="006E7D98">
            <w:pPr>
              <w:pStyle w:val="Contenido"/>
              <w:framePr w:hSpace="0" w:wrap="auto" w:vAnchor="margin" w:hAnchor="text" w:yAlign="inline"/>
            </w:pPr>
          </w:p>
          <w:p w14:paraId="25F977F0" w14:textId="77777777" w:rsidR="00257AEB" w:rsidRDefault="00257AEB" w:rsidP="006E7D98">
            <w:pPr>
              <w:pStyle w:val="Contenido"/>
              <w:framePr w:hSpace="0" w:wrap="auto" w:vAnchor="margin" w:hAnchor="text" w:yAlign="inline"/>
            </w:pPr>
          </w:p>
          <w:p w14:paraId="0BF3E30F" w14:textId="77777777" w:rsidR="00545BDA" w:rsidRDefault="00545BDA" w:rsidP="006A3C86">
            <w:pPr>
              <w:pStyle w:val="Heading3"/>
              <w:rPr>
                <w:sz w:val="28"/>
              </w:rPr>
            </w:pPr>
            <w:bookmarkStart w:id="9" w:name="_Toc115358595"/>
          </w:p>
          <w:p w14:paraId="7509017E" w14:textId="77777777" w:rsidR="00545BDA" w:rsidRDefault="00545BDA" w:rsidP="006A3C86">
            <w:pPr>
              <w:pStyle w:val="Heading3"/>
              <w:rPr>
                <w:sz w:val="28"/>
              </w:rPr>
            </w:pPr>
          </w:p>
          <w:p w14:paraId="77892AC2" w14:textId="77777777" w:rsidR="00545BDA" w:rsidRDefault="00545BDA" w:rsidP="006A3C86">
            <w:pPr>
              <w:pStyle w:val="Heading3"/>
              <w:rPr>
                <w:sz w:val="28"/>
              </w:rPr>
            </w:pPr>
          </w:p>
          <w:p w14:paraId="2A73C41E" w14:textId="77777777" w:rsidR="00545BDA" w:rsidRDefault="00545BDA" w:rsidP="006A3C86">
            <w:pPr>
              <w:pStyle w:val="Heading3"/>
              <w:rPr>
                <w:sz w:val="28"/>
              </w:rPr>
            </w:pPr>
          </w:p>
          <w:p w14:paraId="0A8F7250" w14:textId="77777777" w:rsidR="00545BDA" w:rsidRDefault="00545BDA" w:rsidP="006A3C86">
            <w:pPr>
              <w:pStyle w:val="Heading3"/>
              <w:rPr>
                <w:sz w:val="28"/>
              </w:rPr>
            </w:pPr>
          </w:p>
          <w:p w14:paraId="5C8E171B" w14:textId="77777777" w:rsidR="00545BDA" w:rsidRDefault="00545BDA" w:rsidP="006A3C86">
            <w:pPr>
              <w:pStyle w:val="Heading3"/>
              <w:rPr>
                <w:sz w:val="28"/>
              </w:rPr>
            </w:pPr>
          </w:p>
          <w:p w14:paraId="1A7EF232" w14:textId="3C211777" w:rsidR="000807E2" w:rsidRPr="00154E44" w:rsidRDefault="000807E2" w:rsidP="006A3C86">
            <w:pPr>
              <w:pStyle w:val="Heading3"/>
              <w:rPr>
                <w:szCs w:val="36"/>
              </w:rPr>
            </w:pPr>
            <w:r w:rsidRPr="00154E44">
              <w:rPr>
                <w:sz w:val="28"/>
              </w:rPr>
              <w:lastRenderedPageBreak/>
              <w:t>PARAMETERS.conf</w:t>
            </w:r>
            <w:bookmarkEnd w:id="9"/>
          </w:p>
          <w:p w14:paraId="50D8164A" w14:textId="77777777" w:rsidR="003D505D" w:rsidRDefault="003D505D" w:rsidP="006E7D98">
            <w:pPr>
              <w:pStyle w:val="Contenido"/>
              <w:framePr w:hSpace="0" w:wrap="auto" w:vAnchor="margin" w:hAnchor="text" w:yAlign="inline"/>
            </w:pPr>
          </w:p>
          <w:p w14:paraId="6B598CC6" w14:textId="28079AA3" w:rsidR="003D505D" w:rsidRDefault="000807E2" w:rsidP="003D505D">
            <w:pPr>
              <w:pStyle w:val="Contenido"/>
              <w:framePr w:hSpace="0" w:wrap="auto" w:vAnchor="margin" w:hAnchor="text" w:yAlign="inline"/>
            </w:pPr>
            <w:r>
              <w:t>Archivo que guarda todos los parámetros que necesita nuestro programa:</w:t>
            </w:r>
          </w:p>
          <w:p w14:paraId="46C41CA8" w14:textId="3D500032" w:rsidR="003D505D" w:rsidRDefault="003D505D" w:rsidP="003D505D">
            <w:pPr>
              <w:pStyle w:val="Contenido"/>
              <w:framePr w:hSpace="0" w:wrap="auto" w:vAnchor="margin" w:hAnchor="text" w:yAlign="inline"/>
            </w:pPr>
          </w:p>
          <w:p w14:paraId="29C83768" w14:textId="0E8E91C2" w:rsidR="000807E2" w:rsidRDefault="00F134D8"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35B3E673">
                  <wp:simplePos x="0" y="0"/>
                  <wp:positionH relativeFrom="column">
                    <wp:posOffset>2991249</wp:posOffset>
                  </wp:positionH>
                  <wp:positionV relativeFrom="paragraph">
                    <wp:posOffset>65656</wp:posOffset>
                  </wp:positionV>
                  <wp:extent cx="3444875" cy="1522095"/>
                  <wp:effectExtent l="0" t="0" r="3175"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4"/>
                          <a:stretch>
                            <a:fillRect/>
                          </a:stretch>
                        </pic:blipFill>
                        <pic:spPr bwMode="auto">
                          <a:xfrm>
                            <a:off x="0" y="0"/>
                            <a:ext cx="3444875" cy="1522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07E2">
              <w:t>Directorio</w:t>
            </w:r>
            <w:r w:rsidR="00545BDA">
              <w:t xml:space="preserve"> </w:t>
            </w:r>
            <w:r w:rsidR="000807E2">
              <w:t>Base:</w:t>
            </w:r>
            <w:r w:rsidR="009B30DE">
              <w:t xml:space="preserve"> </w:t>
            </w:r>
            <w:r w:rsidR="003D505D">
              <w:t>d</w:t>
            </w:r>
            <w:r w:rsidR="009B30DE">
              <w:t xml:space="preserve">irectorio a </w:t>
            </w:r>
            <w:r w:rsidR="0080697A">
              <w:t>proteger</w:t>
            </w:r>
            <w:r w:rsidR="009B30DE">
              <w:t xml:space="preserve"> de ataques</w:t>
            </w:r>
            <w:r w:rsidR="00545BDA">
              <w:t xml:space="preserve">. Puede ser una ruta, o se puede escribir </w:t>
            </w:r>
            <w:r w:rsidR="00545BDA" w:rsidRPr="00545BDA">
              <w:rPr>
                <w:i/>
                <w:iCs/>
              </w:rPr>
              <w:t>default</w:t>
            </w:r>
            <w:r w:rsidR="00545BDA">
              <w:rPr>
                <w:i/>
                <w:iCs/>
              </w:rPr>
              <w:t xml:space="preserve">, </w:t>
            </w:r>
            <w:r w:rsidR="00545BDA">
              <w:t>indicando que queremos que se proteja una carpeta llamada Protected, ubicada en nuestro directorio de usuario.</w:t>
            </w:r>
          </w:p>
          <w:p w14:paraId="010777D3" w14:textId="662402DC" w:rsidR="009B30DE" w:rsidRDefault="009B30DE" w:rsidP="000807E2">
            <w:pPr>
              <w:pStyle w:val="Contenido"/>
              <w:framePr w:hSpace="0" w:wrap="auto" w:vAnchor="margin" w:hAnchor="text" w:yAlign="inline"/>
              <w:numPr>
                <w:ilvl w:val="0"/>
                <w:numId w:val="25"/>
              </w:numPr>
            </w:pPr>
            <w:r>
              <w:t xml:space="preserve">Tiempo en </w:t>
            </w:r>
            <w:r w:rsidR="003D505D">
              <w:t>segundos:</w:t>
            </w:r>
            <w:r>
              <w:t xml:space="preserve"> </w:t>
            </w:r>
            <w:r w:rsidR="0080697A">
              <w:t>Tiempo entre cada comprobación de integridad</w:t>
            </w:r>
            <w:r w:rsidR="00545BDA">
              <w:t>. Esta cantidad de tiempo equivaldría a un día en el escenario propuesto.</w:t>
            </w:r>
          </w:p>
          <w:p w14:paraId="6C3B4518" w14:textId="37BD577E" w:rsidR="009B30DE" w:rsidRDefault="009B30DE" w:rsidP="000807E2">
            <w:pPr>
              <w:pStyle w:val="Contenido"/>
              <w:framePr w:hSpace="0" w:wrap="auto" w:vAnchor="margin" w:hAnchor="text" w:yAlign="inline"/>
              <w:numPr>
                <w:ilvl w:val="0"/>
                <w:numId w:val="25"/>
              </w:numPr>
            </w:pPr>
            <w:r>
              <w:t>N</w:t>
            </w:r>
            <w:r w:rsidR="00545BDA">
              <w:t>ú</w:t>
            </w:r>
            <w:r>
              <w:t xml:space="preserve">mero de </w:t>
            </w:r>
            <w:r w:rsidR="003D505D">
              <w:t>comprobaciones</w:t>
            </w:r>
            <w:r w:rsidR="00545BDA">
              <w:t xml:space="preserve"> entre reportes</w:t>
            </w:r>
            <w:r w:rsidR="003D505D">
              <w:t>:</w:t>
            </w:r>
            <w:r>
              <w:t xml:space="preserve"> </w:t>
            </w:r>
            <w:r w:rsidR="00545BDA">
              <w:t xml:space="preserve">Especifica cada cuántos días ficticios se envía por correo un reporte que contiene el archivo </w:t>
            </w:r>
            <w:r w:rsidR="00545BDA" w:rsidRPr="00545BDA">
              <w:rPr>
                <w:i/>
                <w:iCs/>
              </w:rPr>
              <w:t>.log</w:t>
            </w:r>
            <w:r w:rsidR="003D505D">
              <w:t>.</w:t>
            </w:r>
          </w:p>
          <w:p w14:paraId="0900B3E6" w14:textId="27BC7424" w:rsidR="009B30DE" w:rsidRDefault="003D505D" w:rsidP="000807E2">
            <w:pPr>
              <w:pStyle w:val="Contenido"/>
              <w:framePr w:hSpace="0" w:wrap="auto" w:vAnchor="margin" w:hAnchor="text" w:yAlign="inline"/>
              <w:numPr>
                <w:ilvl w:val="0"/>
                <w:numId w:val="25"/>
              </w:numPr>
            </w:pPr>
            <w:r>
              <w:t>Sender:</w:t>
            </w:r>
            <w:r w:rsidR="009B30DE">
              <w:t xml:space="preserve"> </w:t>
            </w:r>
            <w:r>
              <w:t>e</w:t>
            </w:r>
            <w:r w:rsidR="009B30DE">
              <w:t>misor del correo</w:t>
            </w:r>
            <w:r>
              <w:t>.</w:t>
            </w:r>
          </w:p>
          <w:p w14:paraId="32ECD492" w14:textId="3F273C51" w:rsidR="009B30DE" w:rsidRDefault="009B30DE" w:rsidP="000807E2">
            <w:pPr>
              <w:pStyle w:val="Contenido"/>
              <w:framePr w:hSpace="0" w:wrap="auto" w:vAnchor="margin" w:hAnchor="text" w:yAlign="inline"/>
              <w:numPr>
                <w:ilvl w:val="0"/>
                <w:numId w:val="25"/>
              </w:numPr>
            </w:pPr>
            <w:r>
              <w:t xml:space="preserve">Username: </w:t>
            </w:r>
            <w:r w:rsidR="003D505D">
              <w:t>u</w:t>
            </w:r>
            <w:r>
              <w:t>suario del emisor</w:t>
            </w:r>
            <w:r w:rsidR="003D505D">
              <w:t>.</w:t>
            </w:r>
          </w:p>
          <w:p w14:paraId="1D8E2FF2" w14:textId="6BC6C603" w:rsidR="009B30DE" w:rsidRDefault="009B30DE" w:rsidP="000807E2">
            <w:pPr>
              <w:pStyle w:val="Contenido"/>
              <w:framePr w:hSpace="0" w:wrap="auto" w:vAnchor="margin" w:hAnchor="text" w:yAlign="inline"/>
              <w:numPr>
                <w:ilvl w:val="0"/>
                <w:numId w:val="25"/>
              </w:numPr>
            </w:pPr>
            <w:r>
              <w:t xml:space="preserve">Password: </w:t>
            </w:r>
            <w:r w:rsidR="003D505D">
              <w:t>c</w:t>
            </w:r>
            <w:r>
              <w:t>ontraseña del emisor</w:t>
            </w:r>
            <w:r w:rsidR="003D505D">
              <w:t>.</w:t>
            </w:r>
          </w:p>
          <w:p w14:paraId="798DADE3" w14:textId="3ACD36E9" w:rsidR="009B30DE" w:rsidRDefault="009B30DE" w:rsidP="000807E2">
            <w:pPr>
              <w:pStyle w:val="Contenido"/>
              <w:framePr w:hSpace="0" w:wrap="auto" w:vAnchor="margin" w:hAnchor="text" w:yAlign="inline"/>
              <w:numPr>
                <w:ilvl w:val="0"/>
                <w:numId w:val="25"/>
              </w:numPr>
            </w:pPr>
            <w:r>
              <w:t>Server</w:t>
            </w:r>
            <w:r w:rsidR="003D505D">
              <w:t>: servidor SMTP.</w:t>
            </w:r>
          </w:p>
          <w:p w14:paraId="7C3BD25C" w14:textId="461550E5" w:rsidR="009B30DE" w:rsidRDefault="009B30DE" w:rsidP="000807E2">
            <w:pPr>
              <w:pStyle w:val="Contenido"/>
              <w:framePr w:hSpace="0" w:wrap="auto" w:vAnchor="margin" w:hAnchor="text" w:yAlign="inline"/>
              <w:numPr>
                <w:ilvl w:val="0"/>
                <w:numId w:val="25"/>
              </w:numPr>
            </w:pPr>
            <w:r>
              <w:t>Puerto</w:t>
            </w:r>
            <w:r w:rsidR="003D505D">
              <w:t>: puerto SMTP de envío.</w:t>
            </w:r>
          </w:p>
          <w:p w14:paraId="6519E537" w14:textId="2B82C70D" w:rsidR="009B30DE" w:rsidRDefault="009B30DE" w:rsidP="000807E2">
            <w:pPr>
              <w:pStyle w:val="Contenido"/>
              <w:framePr w:hSpace="0" w:wrap="auto" w:vAnchor="margin" w:hAnchor="text" w:yAlign="inline"/>
              <w:numPr>
                <w:ilvl w:val="0"/>
                <w:numId w:val="25"/>
              </w:numPr>
            </w:pPr>
            <w:r>
              <w:t xml:space="preserve">Destinatarios: </w:t>
            </w:r>
            <w:r w:rsidR="003D505D">
              <w:t>cuentas de correo de</w:t>
            </w:r>
            <w:r>
              <w:t xml:space="preserve"> receptores</w:t>
            </w:r>
            <w:r w:rsidR="003D505D">
              <w:t>.</w:t>
            </w:r>
          </w:p>
          <w:p w14:paraId="2CC29F09" w14:textId="356B67A6" w:rsidR="009B30DE" w:rsidRDefault="003D505D" w:rsidP="00094FBC">
            <w:pPr>
              <w:pStyle w:val="Contenido"/>
              <w:framePr w:hSpace="0" w:wrap="auto" w:vAnchor="margin" w:hAnchor="text" w:yAlign="inline"/>
              <w:numPr>
                <w:ilvl w:val="0"/>
                <w:numId w:val="25"/>
              </w:numPr>
            </w:pPr>
            <w:r>
              <w:t>Asunto:</w:t>
            </w:r>
            <w:r w:rsidR="009B30DE">
              <w:t xml:space="preserve"> </w:t>
            </w:r>
            <w:r>
              <w:t>a</w:t>
            </w:r>
            <w:r w:rsidR="009B30DE">
              <w:t>sunto del correo</w:t>
            </w:r>
            <w:r>
              <w:t>.</w:t>
            </w:r>
          </w:p>
          <w:p w14:paraId="6DD699BE" w14:textId="15E88EAF" w:rsidR="000807E2" w:rsidRPr="00727344" w:rsidRDefault="003D505D" w:rsidP="006E7D98">
            <w:pPr>
              <w:pStyle w:val="Contenido"/>
              <w:framePr w:hSpace="0" w:wrap="auto" w:vAnchor="margin" w:hAnchor="text" w:yAlign="inline"/>
              <w:numPr>
                <w:ilvl w:val="0"/>
                <w:numId w:val="25"/>
              </w:numPr>
            </w:pPr>
            <w:r>
              <w:t>Cuerpo:</w:t>
            </w:r>
            <w:r w:rsidR="00727344">
              <w:t xml:space="preserve"> </w:t>
            </w:r>
            <w:r>
              <w:t>c</w:t>
            </w:r>
            <w:r w:rsidR="00727344">
              <w:t>uerpo del mensaje</w:t>
            </w:r>
            <w:r>
              <w:t xml:space="preserve"> de correo electrónico.</w:t>
            </w:r>
          </w:p>
          <w:p w14:paraId="07CED4F5" w14:textId="67095F09" w:rsidR="000807E2" w:rsidRDefault="000807E2" w:rsidP="006E7D98">
            <w:pPr>
              <w:pStyle w:val="Contenido"/>
              <w:framePr w:hSpace="0" w:wrap="auto" w:vAnchor="margin" w:hAnchor="text" w:yAlign="inline"/>
            </w:pPr>
          </w:p>
          <w:p w14:paraId="3E6994E9" w14:textId="009A7B3E" w:rsidR="00727344" w:rsidRDefault="00727344" w:rsidP="00C2545C">
            <w:pPr>
              <w:pStyle w:val="Heading1"/>
              <w:framePr w:hSpace="0" w:wrap="auto" w:vAnchor="margin" w:hAnchor="text" w:yAlign="inline"/>
            </w:pPr>
            <w:bookmarkStart w:id="10" w:name="_Toc115358596"/>
            <w:r>
              <w:t>P</w:t>
            </w:r>
            <w:r w:rsidR="00C2545C">
              <w:t>RUEBAS REALIZADAS</w:t>
            </w:r>
            <w:bookmarkEnd w:id="10"/>
          </w:p>
          <w:p w14:paraId="41769AA4" w14:textId="77777777" w:rsidR="00C2545C" w:rsidRPr="00C2545C" w:rsidRDefault="00C2545C" w:rsidP="00C2545C"/>
          <w:p w14:paraId="75B5EFAF" w14:textId="6A071A82" w:rsidR="00820773" w:rsidRDefault="0049234F" w:rsidP="006E7D98">
            <w:pPr>
              <w:pStyle w:val="Contenido"/>
              <w:framePr w:hSpace="0" w:wrap="auto" w:vAnchor="margin" w:hAnchor="text" w:yAlign="inline"/>
            </w:pPr>
            <w:r>
              <w:t xml:space="preserve">Los parámetros escalados a las pruebas que hemos realizado para ver que todo funciona correctamente son </w:t>
            </w:r>
            <w:r w:rsidR="003D505D">
              <w:t>los</w:t>
            </w:r>
            <w:r>
              <w:t xml:space="preserve"> siguientes:</w:t>
            </w:r>
          </w:p>
          <w:p w14:paraId="2D90EF27" w14:textId="41D3CA74" w:rsidR="003D505D" w:rsidRDefault="003D505D" w:rsidP="006E7D98">
            <w:pPr>
              <w:pStyle w:val="Contenido"/>
              <w:framePr w:hSpace="0" w:wrap="auto" w:vAnchor="margin" w:hAnchor="text" w:yAlign="inline"/>
            </w:pPr>
          </w:p>
          <w:p w14:paraId="67D4DBFF" w14:textId="361BC82E" w:rsidR="00DD780B" w:rsidRPr="000E1F7C" w:rsidRDefault="000E1F7C" w:rsidP="007314DD">
            <w:pPr>
              <w:pStyle w:val="Contenido"/>
              <w:framePr w:hSpace="0" w:wrap="auto" w:vAnchor="margin" w:hAnchor="text" w:yAlign="inline"/>
              <w:numPr>
                <w:ilvl w:val="0"/>
                <w:numId w:val="23"/>
              </w:numPr>
            </w:pPr>
            <w:r w:rsidRPr="00637075">
              <w:rPr>
                <w:noProof/>
              </w:rPr>
              <w:lastRenderedPageBreak/>
              <w:drawing>
                <wp:anchor distT="0" distB="0" distL="114300" distR="114300" simplePos="0" relativeHeight="251687936" behindDoc="0" locked="0" layoutInCell="1" allowOverlap="1" wp14:anchorId="61DB68F3" wp14:editId="410496FF">
                  <wp:simplePos x="0" y="0"/>
                  <wp:positionH relativeFrom="column">
                    <wp:posOffset>280035</wp:posOffset>
                  </wp:positionH>
                  <wp:positionV relativeFrom="paragraph">
                    <wp:posOffset>351790</wp:posOffset>
                  </wp:positionV>
                  <wp:extent cx="5734685" cy="132461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5"/>
                          <a:stretch>
                            <a:fillRect/>
                          </a:stretch>
                        </pic:blipFill>
                        <pic:spPr>
                          <a:xfrm>
                            <a:off x="0" y="0"/>
                            <a:ext cx="5734685" cy="1324610"/>
                          </a:xfrm>
                          <a:prstGeom prst="rect">
                            <a:avLst/>
                          </a:prstGeom>
                        </pic:spPr>
                      </pic:pic>
                    </a:graphicData>
                  </a:graphic>
                </wp:anchor>
              </w:drawing>
            </w:r>
            <w:r w:rsidR="00727344">
              <w:t>10</w:t>
            </w:r>
            <w:r w:rsidR="0049234F">
              <w:t xml:space="preserve"> </w:t>
            </w:r>
            <w:r w:rsidR="00727344">
              <w:t>segundos</w:t>
            </w:r>
            <w:r w:rsidR="0049234F">
              <w:t xml:space="preserve"> corresponde a 1 día y </w:t>
            </w:r>
            <w:r w:rsidR="00727344">
              <w:t>5 minutos</w:t>
            </w:r>
            <w:r w:rsidR="0049234F">
              <w:t xml:space="preserve"> </w:t>
            </w:r>
            <w:r w:rsidR="003D505D">
              <w:t xml:space="preserve">(30*10) </w:t>
            </w:r>
            <w:r w:rsidR="0049234F">
              <w:t>corresponde a 1 mes.</w:t>
            </w:r>
          </w:p>
          <w:p w14:paraId="42136099" w14:textId="7C6D9968" w:rsidR="007F0C34" w:rsidRDefault="007F0C34" w:rsidP="007314DD">
            <w:pPr>
              <w:pStyle w:val="Contenido"/>
              <w:framePr w:hSpace="0" w:wrap="auto" w:vAnchor="margin" w:hAnchor="text" w:yAlign="inline"/>
              <w:rPr>
                <w:bCs/>
              </w:rPr>
            </w:pPr>
          </w:p>
          <w:p w14:paraId="222F454B" w14:textId="53691B5E" w:rsidR="007A49E1" w:rsidRDefault="000E1F7C" w:rsidP="007314DD">
            <w:pPr>
              <w:pStyle w:val="Contenido"/>
              <w:framePr w:hSpace="0" w:wrap="auto" w:vAnchor="margin" w:hAnchor="text" w:yAlign="inline"/>
              <w:rPr>
                <w:noProof/>
              </w:rPr>
            </w:pPr>
            <w:r>
              <w:rPr>
                <w:bCs/>
              </w:rPr>
              <w:t>Añadiendo los parámetros anteriores, a</w:t>
            </w:r>
            <w:r w:rsidR="004B1140">
              <w:rPr>
                <w:bCs/>
              </w:rPr>
              <w:t>l arrancar</w:t>
            </w:r>
            <w:r w:rsidR="007F0C34">
              <w:rPr>
                <w:bCs/>
              </w:rPr>
              <w:t xml:space="preserve"> el programa</w:t>
            </w:r>
            <w:r w:rsidR="004B1140">
              <w:rPr>
                <w:bCs/>
              </w:rPr>
              <w:t xml:space="preserve"> se</w:t>
            </w:r>
            <w:r>
              <w:rPr>
                <w:bCs/>
              </w:rPr>
              <w:t xml:space="preserve"> </w:t>
            </w:r>
            <w:r w:rsidR="007F0C34">
              <w:rPr>
                <w:bCs/>
              </w:rPr>
              <w:t>crea un árbol binario de 1000 archivos</w:t>
            </w:r>
            <w:r w:rsidR="00511352">
              <w:rPr>
                <w:bCs/>
              </w:rPr>
              <w:t>. El tiempo de creación es muy variable y depende mucho del ordenador, y del tamaño de los archivos. Tras muchas pruebas, hemos concluido que suele tardar entre y 20 segundos. De todas formas, es</w:t>
            </w:r>
            <w:r w:rsidR="00125F6B">
              <w:rPr>
                <w:bCs/>
              </w:rPr>
              <w:t>te sacrificio de tiem</w:t>
            </w:r>
            <w:r w:rsidR="00511352">
              <w:rPr>
                <w:bCs/>
              </w:rPr>
              <w:t xml:space="preserve">po merece totalmente la pena ya que el árbol solo se crea al arrancar el archivo, y suponiendo que </w:t>
            </w:r>
            <w:r w:rsidR="00125F6B">
              <w:rPr>
                <w:bCs/>
              </w:rPr>
              <w:t>(</w:t>
            </w:r>
            <w:r w:rsidR="00511352">
              <w:rPr>
                <w:bCs/>
              </w:rPr>
              <w:t>en el escenario propuesto</w:t>
            </w:r>
            <w:r w:rsidR="00125F6B">
              <w:rPr>
                <w:bCs/>
              </w:rPr>
              <w:t>)</w:t>
            </w:r>
            <w:r w:rsidR="00511352">
              <w:rPr>
                <w:bCs/>
              </w:rPr>
              <w:t xml:space="preserve"> se tuviera ejecutando el programa durante días o incluso meses, es una cantidad de tiempo despreciable</w:t>
            </w:r>
            <w:r w:rsidR="00125F6B">
              <w:rPr>
                <w:bCs/>
              </w:rPr>
              <w:t>, con la ventaja de que la búsqueda en el árbol es de orden logarítmico.</w:t>
            </w:r>
          </w:p>
          <w:p w14:paraId="1931500A" w14:textId="77777777" w:rsidR="00511352" w:rsidRDefault="00511352" w:rsidP="007314DD">
            <w:pPr>
              <w:pStyle w:val="Contenido"/>
              <w:framePr w:hSpace="0" w:wrap="auto" w:vAnchor="margin" w:hAnchor="text" w:yAlign="inline"/>
              <w:rPr>
                <w:noProof/>
              </w:rPr>
            </w:pPr>
          </w:p>
          <w:p w14:paraId="5A869951" w14:textId="66B7186F" w:rsidR="003D5DDF" w:rsidRDefault="00511352" w:rsidP="007314DD">
            <w:pPr>
              <w:pStyle w:val="Contenido"/>
              <w:framePr w:hSpace="0" w:wrap="auto" w:vAnchor="margin" w:hAnchor="text" w:yAlign="inline"/>
              <w:rPr>
                <w:bCs/>
              </w:rPr>
            </w:pPr>
            <w:r>
              <w:rPr>
                <w:noProof/>
              </w:rPr>
              <w:drawing>
                <wp:inline distT="0" distB="0" distL="0" distR="0" wp14:anchorId="3605781F" wp14:editId="6B3B81CF">
                  <wp:extent cx="6035099" cy="623190"/>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04" t="74037" r="27706" b="16804"/>
                          <a:stretch/>
                        </pic:blipFill>
                        <pic:spPr bwMode="auto">
                          <a:xfrm>
                            <a:off x="0" y="0"/>
                            <a:ext cx="6109901" cy="630914"/>
                          </a:xfrm>
                          <a:prstGeom prst="rect">
                            <a:avLst/>
                          </a:prstGeom>
                          <a:ln>
                            <a:noFill/>
                          </a:ln>
                          <a:extLst>
                            <a:ext uri="{53640926-AAD7-44D8-BBD7-CCE9431645EC}">
                              <a14:shadowObscured xmlns:a14="http://schemas.microsoft.com/office/drawing/2010/main"/>
                            </a:ext>
                          </a:extLst>
                        </pic:spPr>
                      </pic:pic>
                    </a:graphicData>
                  </a:graphic>
                </wp:inline>
              </w:drawing>
            </w:r>
          </w:p>
          <w:p w14:paraId="4666DDD1" w14:textId="7C0F7AB5" w:rsidR="003D5DDF" w:rsidRDefault="003D5DDF" w:rsidP="007314DD">
            <w:pPr>
              <w:pStyle w:val="Contenido"/>
              <w:framePr w:hSpace="0" w:wrap="auto" w:vAnchor="margin" w:hAnchor="text" w:yAlign="inline"/>
              <w:rPr>
                <w:bCs/>
              </w:rPr>
            </w:pPr>
          </w:p>
          <w:p w14:paraId="5085DAD2" w14:textId="27E20507" w:rsidR="006A4538" w:rsidRPr="003D5DDF" w:rsidRDefault="00073BA1" w:rsidP="00784D50">
            <w:pPr>
              <w:pStyle w:val="Contenido"/>
              <w:framePr w:hSpace="0" w:wrap="auto" w:vAnchor="margin" w:hAnchor="text" w:yAlign="inline"/>
              <w:rPr>
                <w:b/>
                <w:lang w:bidi="es-ES"/>
              </w:rPr>
            </w:pPr>
            <w:r w:rsidRPr="000E1F7C">
              <w:rPr>
                <w:b/>
                <w:noProof/>
                <w:lang w:bidi="es-ES"/>
              </w:rPr>
              <mc:AlternateContent>
                <mc:Choice Requires="wps">
                  <w:drawing>
                    <wp:anchor distT="45720" distB="45720" distL="114300" distR="114300" simplePos="0" relativeHeight="251686912" behindDoc="0" locked="0" layoutInCell="1" allowOverlap="1" wp14:anchorId="365F045A" wp14:editId="7202601D">
                      <wp:simplePos x="0" y="0"/>
                      <wp:positionH relativeFrom="column">
                        <wp:posOffset>1963137</wp:posOffset>
                      </wp:positionH>
                      <wp:positionV relativeFrom="paragraph">
                        <wp:posOffset>1689284</wp:posOffset>
                      </wp:positionV>
                      <wp:extent cx="2003223" cy="322419"/>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3223" cy="322419"/>
                              </a:xfrm>
                              <a:prstGeom prst="rect">
                                <a:avLst/>
                              </a:prstGeom>
                              <a:noFill/>
                              <a:ln w="9525">
                                <a:noFill/>
                                <a:miter lim="800000"/>
                                <a:headEnd/>
                                <a:tailEnd/>
                              </a:ln>
                            </wps:spPr>
                            <wps:txbx>
                              <w:txbxContent>
                                <w:p w14:paraId="1B96D04C" w14:textId="45CF2AB0" w:rsidR="000E1F7C" w:rsidRPr="000E1F7C" w:rsidRDefault="005566DF">
                                  <w:pPr>
                                    <w:rPr>
                                      <w:sz w:val="18"/>
                                      <w:szCs w:val="14"/>
                                    </w:rPr>
                                  </w:pPr>
                                  <w:r>
                                    <w:rPr>
                                      <w:sz w:val="18"/>
                                      <w:szCs w:val="14"/>
                                    </w:rPr>
                                    <w:t>Antes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045A" id="Cuadro de texto 2" o:spid="_x0000_s1031" type="#_x0000_t202" style="position:absolute;left:0;text-align:left;margin-left:154.6pt;margin-top:133pt;width:157.75pt;height:25.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" filled="f" stroked="f">
                      <v:textbox>
                        <w:txbxContent>
                          <w:p w14:paraId="1B96D04C" w14:textId="45CF2AB0" w:rsidR="000E1F7C" w:rsidRPr="000E1F7C" w:rsidRDefault="005566DF">
                            <w:pPr>
                              <w:rPr>
                                <w:sz w:val="18"/>
                                <w:szCs w:val="14"/>
                              </w:rPr>
                            </w:pPr>
                            <w:r>
                              <w:rPr>
                                <w:sz w:val="18"/>
                                <w:szCs w:val="14"/>
                              </w:rPr>
                              <w:t>Antes de la modificación del archivo X</w:t>
                            </w:r>
                          </w:p>
                        </w:txbxContent>
                      </v:textbox>
                    </v:shape>
                  </w:pict>
                </mc:Fallback>
              </mc:AlternateContent>
            </w:r>
            <w:r>
              <w:rPr>
                <w:noProof/>
                <w:sz w:val="18"/>
                <w:szCs w:val="14"/>
              </w:rPr>
              <w:drawing>
                <wp:anchor distT="0" distB="0" distL="114300" distR="114300" simplePos="0" relativeHeight="251691008" behindDoc="0" locked="0" layoutInCell="1" allowOverlap="1" wp14:anchorId="6F60841E" wp14:editId="04FEBE52">
                  <wp:simplePos x="0" y="0"/>
                  <wp:positionH relativeFrom="column">
                    <wp:posOffset>40140</wp:posOffset>
                  </wp:positionH>
                  <wp:positionV relativeFrom="paragraph">
                    <wp:posOffset>703580</wp:posOffset>
                  </wp:positionV>
                  <wp:extent cx="2161147" cy="739977"/>
                  <wp:effectExtent l="0" t="0" r="0" b="317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stretch>
                            <a:fillRect/>
                          </a:stretch>
                        </pic:blipFill>
                        <pic:spPr>
                          <a:xfrm>
                            <a:off x="0" y="0"/>
                            <a:ext cx="2161147" cy="739977"/>
                          </a:xfrm>
                          <a:prstGeom prst="rect">
                            <a:avLst/>
                          </a:prstGeom>
                        </pic:spPr>
                      </pic:pic>
                    </a:graphicData>
                  </a:graphic>
                  <wp14:sizeRelH relativeFrom="margin">
                    <wp14:pctWidth>0</wp14:pctWidth>
                  </wp14:sizeRelH>
                  <wp14:sizeRelV relativeFrom="margin">
                    <wp14:pctHeight>0</wp14:pctHeight>
                  </wp14:sizeRelV>
                </wp:anchor>
              </w:drawing>
            </w:r>
            <w:r w:rsidRPr="001F464F">
              <w:rPr>
                <w:b/>
                <w:noProof/>
                <w:lang w:bidi="es-ES"/>
              </w:rPr>
              <w:drawing>
                <wp:anchor distT="0" distB="0" distL="114300" distR="114300" simplePos="0" relativeHeight="251692032" behindDoc="0" locked="0" layoutInCell="1" allowOverlap="1" wp14:anchorId="56D588F7" wp14:editId="30692725">
                  <wp:simplePos x="0" y="0"/>
                  <wp:positionH relativeFrom="column">
                    <wp:posOffset>2844169</wp:posOffset>
                  </wp:positionH>
                  <wp:positionV relativeFrom="paragraph">
                    <wp:posOffset>743585</wp:posOffset>
                  </wp:positionV>
                  <wp:extent cx="2680322" cy="662786"/>
                  <wp:effectExtent l="19050" t="19050" r="25400" b="2349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0007"/>
                          <a:stretch/>
                        </pic:blipFill>
                        <pic:spPr bwMode="auto">
                          <a:xfrm>
                            <a:off x="0" y="0"/>
                            <a:ext cx="2680322" cy="662786"/>
                          </a:xfrm>
                          <a:prstGeom prst="rect">
                            <a:avLst/>
                          </a:prstGeom>
                          <a:ln w="9525" cap="flat" cmpd="sng" algn="ctr">
                            <a:solidFill>
                              <a:srgbClr val="0F0F3F">
                                <a:lumMod val="10000"/>
                                <a:lumOff val="9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DDF">
              <w:rPr>
                <w:lang w:bidi="es-ES"/>
              </w:rPr>
              <w:t>El siguiente paso será modificar un archivo de ese directorio para comprobar si se están detectando ataques a la integridad y se registra en el archivo .log</w:t>
            </w:r>
            <w:r w:rsidR="000E1F7C">
              <w:rPr>
                <w:lang w:bidi="es-ES"/>
              </w:rPr>
              <w:t>:</w:t>
            </w:r>
            <w:r w:rsidR="001F464F">
              <w:rPr>
                <w:noProof/>
              </w:rPr>
              <w:t xml:space="preserve"> </w:t>
            </w:r>
          </w:p>
        </w:tc>
      </w:tr>
      <w:tr w:rsidR="0049234F" w14:paraId="7B0F8085" w14:textId="77777777" w:rsidTr="007C69E4">
        <w:trPr>
          <w:trHeight w:val="3386"/>
        </w:trPr>
        <w:tc>
          <w:tcPr>
            <w:tcW w:w="10140" w:type="dxa"/>
            <w:tcBorders>
              <w:top w:val="nil"/>
              <w:left w:val="nil"/>
              <w:bottom w:val="nil"/>
              <w:right w:val="nil"/>
            </w:tcBorders>
          </w:tcPr>
          <w:p w14:paraId="43368FE2" w14:textId="214F24B1" w:rsidR="002A40F8" w:rsidRDefault="002A40F8" w:rsidP="00F475EE">
            <w:r>
              <w:lastRenderedPageBreak/>
              <w:t xml:space="preserve">  </w:t>
            </w:r>
            <w:r w:rsidR="00F475EE">
              <w:rPr>
                <w:noProof/>
              </w:rPr>
              <mc:AlternateContent>
                <mc:Choice Requires="wps">
                  <w:drawing>
                    <wp:inline distT="0" distB="0" distL="0" distR="0" wp14:anchorId="63845558" wp14:editId="209C6D53">
                      <wp:extent cx="307340" cy="30734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46CC6" id="Rectangle 30"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25DCD255" w14:textId="4C15E0A3" w:rsidR="00F475EE" w:rsidRDefault="00F475EE" w:rsidP="00F475EE">
            <w:pPr>
              <w:rPr>
                <w:bCs/>
                <w:lang w:bidi="es-ES"/>
              </w:rPr>
            </w:pPr>
          </w:p>
          <w:p w14:paraId="33A2792D" w14:textId="5ED677CD" w:rsidR="00F475EE" w:rsidRPr="007F0C34" w:rsidRDefault="00545BDA" w:rsidP="00F475EE">
            <w:pPr>
              <w:rPr>
                <w:b w:val="0"/>
                <w:bCs/>
                <w:lang w:bidi="es-ES"/>
              </w:rPr>
            </w:pPr>
            <w:r>
              <w:rPr>
                <w:noProof/>
              </w:rPr>
              <w:lastRenderedPageBreak/>
              <w:drawing>
                <wp:anchor distT="0" distB="0" distL="114300" distR="114300" simplePos="0" relativeHeight="251698176" behindDoc="0" locked="0" layoutInCell="1" allowOverlap="1" wp14:anchorId="306E267A" wp14:editId="228F5393">
                  <wp:simplePos x="0" y="0"/>
                  <wp:positionH relativeFrom="column">
                    <wp:posOffset>3082063</wp:posOffset>
                  </wp:positionH>
                  <wp:positionV relativeFrom="paragraph">
                    <wp:posOffset>1195729</wp:posOffset>
                  </wp:positionV>
                  <wp:extent cx="3227070" cy="8604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b="31826"/>
                          <a:stretch/>
                        </pic:blipFill>
                        <pic:spPr bwMode="auto">
                          <a:xfrm>
                            <a:off x="0" y="0"/>
                            <a:ext cx="3227070" cy="860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55CC">
              <w:rPr>
                <w:noProof/>
              </w:rPr>
              <w:drawing>
                <wp:anchor distT="0" distB="0" distL="114300" distR="114300" simplePos="0" relativeHeight="251693056" behindDoc="0" locked="0" layoutInCell="1" allowOverlap="1" wp14:anchorId="6E277CD1" wp14:editId="23FCD580">
                  <wp:simplePos x="0" y="0"/>
                  <wp:positionH relativeFrom="column">
                    <wp:posOffset>-1905</wp:posOffset>
                  </wp:positionH>
                  <wp:positionV relativeFrom="paragraph">
                    <wp:posOffset>1196526</wp:posOffset>
                  </wp:positionV>
                  <wp:extent cx="2689860" cy="757555"/>
                  <wp:effectExtent l="0" t="0" r="0" b="444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9860" cy="757555"/>
                          </a:xfrm>
                          <a:prstGeom prst="rect">
                            <a:avLst/>
                          </a:prstGeom>
                        </pic:spPr>
                      </pic:pic>
                    </a:graphicData>
                  </a:graphic>
                  <wp14:sizeRelH relativeFrom="margin">
                    <wp14:pctWidth>0</wp14:pctWidth>
                  </wp14:sizeRelH>
                  <wp14:sizeRelV relativeFrom="margin">
                    <wp14:pctHeight>0</wp14:pctHeight>
                  </wp14:sizeRelV>
                </wp:anchor>
              </w:drawing>
            </w:r>
            <w:r w:rsidRPr="000E1F7C">
              <w:rPr>
                <w:b w:val="0"/>
                <w:bCs/>
                <w:noProof/>
                <w:lang w:bidi="es-ES"/>
              </w:rPr>
              <mc:AlternateContent>
                <mc:Choice Requires="wps">
                  <w:drawing>
                    <wp:anchor distT="45720" distB="45720" distL="114300" distR="114300" simplePos="0" relativeHeight="251689984" behindDoc="0" locked="0" layoutInCell="1" allowOverlap="1" wp14:anchorId="44E9A0BB" wp14:editId="32763324">
                      <wp:simplePos x="0" y="0"/>
                      <wp:positionH relativeFrom="column">
                        <wp:posOffset>2008342</wp:posOffset>
                      </wp:positionH>
                      <wp:positionV relativeFrom="paragraph">
                        <wp:posOffset>2446649</wp:posOffset>
                      </wp:positionV>
                      <wp:extent cx="2225216" cy="322419"/>
                      <wp:effectExtent l="0" t="0" r="0" b="19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216" cy="322419"/>
                              </a:xfrm>
                              <a:prstGeom prst="rect">
                                <a:avLst/>
                              </a:prstGeom>
                              <a:noFill/>
                              <a:ln w="9525">
                                <a:noFill/>
                                <a:miter lim="800000"/>
                                <a:headEnd/>
                                <a:tailEnd/>
                              </a:ln>
                            </wps:spPr>
                            <wps:txb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A0BB" id="_x0000_s1032" type="#_x0000_t202" style="position:absolute;margin-left:158.15pt;margin-top:192.65pt;width:175.2pt;height:25.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" filled="f" stroked="f">
                      <v:textbox>
                        <w:txbxContent>
                          <w:p w14:paraId="484D9A1A" w14:textId="3DED3FC0" w:rsidR="000E1F7C" w:rsidRPr="000E1F7C" w:rsidRDefault="000E1F7C" w:rsidP="000E1F7C">
                            <w:pPr>
                              <w:rPr>
                                <w:sz w:val="18"/>
                                <w:szCs w:val="14"/>
                              </w:rPr>
                            </w:pPr>
                            <w:r>
                              <w:rPr>
                                <w:sz w:val="18"/>
                                <w:szCs w:val="14"/>
                              </w:rPr>
                              <w:t>Después</w:t>
                            </w:r>
                            <w:r w:rsidRPr="000E1F7C">
                              <w:rPr>
                                <w:sz w:val="18"/>
                                <w:szCs w:val="14"/>
                              </w:rPr>
                              <w:t xml:space="preserve"> de la modificación del archivo X</w:t>
                            </w:r>
                          </w:p>
                        </w:txbxContent>
                      </v:textbox>
                    </v:shape>
                  </w:pict>
                </mc:Fallback>
              </mc:AlternateContent>
            </w:r>
          </w:p>
        </w:tc>
      </w:tr>
      <w:tr w:rsidR="002A40F8" w14:paraId="4F30256F" w14:textId="77777777" w:rsidTr="007C69E4">
        <w:trPr>
          <w:trHeight w:val="3386"/>
        </w:trPr>
        <w:tc>
          <w:tcPr>
            <w:tcW w:w="10140" w:type="dxa"/>
            <w:tcBorders>
              <w:top w:val="nil"/>
              <w:left w:val="nil"/>
              <w:bottom w:val="nil"/>
              <w:right w:val="nil"/>
            </w:tcBorders>
          </w:tcPr>
          <w:p w14:paraId="3D42FF58" w14:textId="39F73622" w:rsidR="004130F8" w:rsidRPr="004130F8" w:rsidRDefault="004130F8" w:rsidP="00784D50">
            <w:pPr>
              <w:pStyle w:val="Contenido"/>
              <w:framePr w:hSpace="0" w:wrap="auto" w:vAnchor="margin" w:hAnchor="text" w:yAlign="inline"/>
              <w:rPr>
                <w:lang w:bidi="es-ES"/>
              </w:rPr>
            </w:pPr>
            <w:r>
              <w:rPr>
                <w:lang w:bidi="es-ES"/>
              </w:rPr>
              <w:lastRenderedPageBreak/>
              <w:t>Si planteamos el escenario en el que, con el programa en ejecución, se vulnera la integridad de un fichero (en nuestro ejemplo, “</w:t>
            </w:r>
            <w:r w:rsidRPr="004130F8">
              <w:rPr>
                <w:i/>
                <w:iCs/>
                <w:lang w:bidi="es-ES"/>
              </w:rPr>
              <w:t>PRUEBAS SSII.txt</w:t>
            </w:r>
            <w:r>
              <w:rPr>
                <w:lang w:bidi="es-ES"/>
              </w:rPr>
              <w:t>”), la hora y fecha del evento se anotará en el log. Una vez verificada la vulneración por el usuario, se procede a restaurar el archivo vulnerado y no se volvería a anotar en los días posteriores. En el caso de no restaurar el fichero modificado, cada día se seguirá anotando que el fichero “</w:t>
            </w:r>
            <w:r w:rsidRPr="004130F8">
              <w:rPr>
                <w:i/>
                <w:iCs/>
                <w:lang w:bidi="es-ES"/>
              </w:rPr>
              <w:t>PRUEBAS SSII.txt</w:t>
            </w:r>
            <w:r>
              <w:rPr>
                <w:lang w:bidi="es-ES"/>
              </w:rPr>
              <w:t>” ha sido vulnerado (junto con los nuevos archivos atacados, si los hubiera).</w:t>
            </w:r>
          </w:p>
          <w:p w14:paraId="23D3FBDA" w14:textId="77777777" w:rsidR="004130F8" w:rsidRDefault="004130F8" w:rsidP="007F0C34">
            <w:pPr>
              <w:rPr>
                <w:b w:val="0"/>
                <w:bCs/>
                <w:lang w:bidi="es-ES"/>
              </w:rPr>
            </w:pPr>
          </w:p>
          <w:p w14:paraId="391E39AC" w14:textId="025C8BC2" w:rsidR="002A40F8" w:rsidRPr="00784D50" w:rsidRDefault="000F0F3F" w:rsidP="00784D50">
            <w:pPr>
              <w:pStyle w:val="Contenido"/>
              <w:framePr w:hSpace="0" w:wrap="auto" w:vAnchor="margin" w:hAnchor="text" w:yAlign="inline"/>
              <w:rPr>
                <w:lang w:bidi="es-ES"/>
              </w:rPr>
            </w:pPr>
            <w:r w:rsidRPr="00784D50">
              <w:rPr>
                <w:noProof/>
              </w:rPr>
              <w:drawing>
                <wp:anchor distT="0" distB="0" distL="114300" distR="114300" simplePos="0" relativeHeight="251695104" behindDoc="0" locked="0" layoutInCell="1" allowOverlap="1" wp14:anchorId="54DAEEFA" wp14:editId="40EE599E">
                  <wp:simplePos x="0" y="0"/>
                  <wp:positionH relativeFrom="column">
                    <wp:posOffset>380136</wp:posOffset>
                  </wp:positionH>
                  <wp:positionV relativeFrom="paragraph">
                    <wp:posOffset>811301</wp:posOffset>
                  </wp:positionV>
                  <wp:extent cx="4037965" cy="1249045"/>
                  <wp:effectExtent l="0" t="0" r="635" b="825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7965" cy="1249045"/>
                          </a:xfrm>
                          <a:prstGeom prst="rect">
                            <a:avLst/>
                          </a:prstGeom>
                        </pic:spPr>
                      </pic:pic>
                    </a:graphicData>
                  </a:graphic>
                  <wp14:sizeRelH relativeFrom="margin">
                    <wp14:pctWidth>0</wp14:pctWidth>
                  </wp14:sizeRelH>
                  <wp14:sizeRelV relativeFrom="margin">
                    <wp14:pctHeight>0</wp14:pctHeight>
                  </wp14:sizeRelV>
                </wp:anchor>
              </w:drawing>
            </w:r>
            <w:r w:rsidR="004130F8" w:rsidRPr="00784D50">
              <w:rPr>
                <w:lang w:bidi="es-ES"/>
              </w:rPr>
              <w:t>Ahora</w:t>
            </w:r>
            <w:r w:rsidRPr="00784D50">
              <w:rPr>
                <w:lang w:bidi="es-ES"/>
              </w:rPr>
              <w:t xml:space="preserve">, revisando </w:t>
            </w:r>
            <w:r w:rsidR="002A40F8" w:rsidRPr="00784D50">
              <w:rPr>
                <w:lang w:bidi="es-ES"/>
              </w:rPr>
              <w:t xml:space="preserve">el buzón de correo que hemos </w:t>
            </w:r>
            <w:r w:rsidR="00073BA1" w:rsidRPr="00784D50">
              <w:rPr>
                <w:lang w:bidi="es-ES"/>
              </w:rPr>
              <w:t>definido</w:t>
            </w:r>
            <w:r w:rsidR="002A40F8" w:rsidRPr="00784D50">
              <w:rPr>
                <w:lang w:bidi="es-ES"/>
              </w:rPr>
              <w:t xml:space="preserve"> como </w:t>
            </w:r>
            <w:r w:rsidR="003D5DDF" w:rsidRPr="00784D50">
              <w:rPr>
                <w:lang w:bidi="es-ES"/>
              </w:rPr>
              <w:t xml:space="preserve">uno de los </w:t>
            </w:r>
            <w:r w:rsidR="002A40F8" w:rsidRPr="00784D50">
              <w:rPr>
                <w:lang w:bidi="es-ES"/>
              </w:rPr>
              <w:t>destinatarios</w:t>
            </w:r>
            <w:r w:rsidR="003D5DDF" w:rsidRPr="00784D50">
              <w:rPr>
                <w:lang w:bidi="es-ES"/>
              </w:rPr>
              <w:t>,</w:t>
            </w:r>
            <w:r w:rsidR="002A40F8" w:rsidRPr="00784D50">
              <w:rPr>
                <w:lang w:bidi="es-ES"/>
              </w:rPr>
              <w:t xml:space="preserve"> podemos observar </w:t>
            </w:r>
            <w:r w:rsidR="003D5DDF" w:rsidRPr="00784D50">
              <w:rPr>
                <w:lang w:bidi="es-ES"/>
              </w:rPr>
              <w:t>cómo</w:t>
            </w:r>
            <w:r w:rsidR="002A40F8" w:rsidRPr="00784D50">
              <w:rPr>
                <w:lang w:bidi="es-ES"/>
              </w:rPr>
              <w:t xml:space="preserve"> se ha recibido el </w:t>
            </w:r>
            <w:r w:rsidR="003D5DDF" w:rsidRPr="00784D50">
              <w:rPr>
                <w:lang w:bidi="es-ES"/>
              </w:rPr>
              <w:t xml:space="preserve">fichero </w:t>
            </w:r>
            <w:r w:rsidRPr="00784D50">
              <w:rPr>
                <w:i/>
                <w:iCs/>
                <w:lang w:bidi="es-ES"/>
              </w:rPr>
              <w:t>registro</w:t>
            </w:r>
            <w:r w:rsidR="002A40F8" w:rsidRPr="00784D50">
              <w:rPr>
                <w:i/>
                <w:iCs/>
                <w:lang w:bidi="es-ES"/>
              </w:rPr>
              <w:t>.log</w:t>
            </w:r>
            <w:r w:rsidRPr="00784D50">
              <w:rPr>
                <w:lang w:bidi="es-ES"/>
              </w:rPr>
              <w:t>,</w:t>
            </w:r>
            <w:r w:rsidR="002A40F8" w:rsidRPr="00784D50">
              <w:rPr>
                <w:lang w:bidi="es-ES"/>
              </w:rPr>
              <w:t xml:space="preserve"> </w:t>
            </w:r>
            <w:r w:rsidR="003D5DDF" w:rsidRPr="00784D50">
              <w:rPr>
                <w:lang w:bidi="es-ES"/>
              </w:rPr>
              <w:t xml:space="preserve">donde se encuentra </w:t>
            </w:r>
            <w:r w:rsidR="00FA721D" w:rsidRPr="00784D50">
              <w:rPr>
                <w:lang w:bidi="es-ES"/>
              </w:rPr>
              <w:t>la entrada con el nombre</w:t>
            </w:r>
            <w:r w:rsidR="003D5DDF" w:rsidRPr="00784D50">
              <w:rPr>
                <w:lang w:bidi="es-ES"/>
              </w:rPr>
              <w:t xml:space="preserve"> el archivo modificado</w:t>
            </w:r>
            <w:r w:rsidRPr="00784D50">
              <w:rPr>
                <w:lang w:bidi="es-ES"/>
              </w:rPr>
              <w:t xml:space="preserve"> (más las anteriores, si las hubiera)</w:t>
            </w:r>
            <w:r w:rsidR="003D5DDF" w:rsidRPr="00784D50">
              <w:rPr>
                <w:lang w:bidi="es-ES"/>
              </w:rPr>
              <w:t>.</w:t>
            </w:r>
          </w:p>
          <w:p w14:paraId="7078314A" w14:textId="77777777" w:rsidR="00784D50" w:rsidRDefault="00784D50" w:rsidP="00784D50">
            <w:pPr>
              <w:pStyle w:val="Contenido"/>
              <w:framePr w:hSpace="0" w:wrap="auto" w:vAnchor="margin" w:hAnchor="text" w:yAlign="inline"/>
              <w:rPr>
                <w:lang w:bidi="es-ES"/>
              </w:rPr>
            </w:pPr>
          </w:p>
          <w:p w14:paraId="04C498E1" w14:textId="52A0C967" w:rsidR="003D5DDF" w:rsidRPr="000F0F3F" w:rsidRDefault="000F0F3F" w:rsidP="00784D50">
            <w:pPr>
              <w:pStyle w:val="Contenido"/>
              <w:framePr w:hSpace="0" w:wrap="auto" w:vAnchor="margin" w:hAnchor="text" w:yAlign="inline"/>
              <w:rPr>
                <w:lang w:bidi="es-ES"/>
              </w:rPr>
            </w:pPr>
            <w:r>
              <w:rPr>
                <w:lang w:bidi="es-ES"/>
              </w:rPr>
              <w:t xml:space="preserve">Además de las pruebas anteriormente mencionadas, </w:t>
            </w:r>
            <w:r w:rsidR="00784D50">
              <w:rPr>
                <w:lang w:bidi="es-ES"/>
              </w:rPr>
              <w:t>hemos</w:t>
            </w:r>
            <w:r>
              <w:rPr>
                <w:lang w:bidi="es-ES"/>
              </w:rPr>
              <w:t xml:space="preserve"> realizado la ejecución del proyecto en un entorno Linux con </w:t>
            </w:r>
            <w:r w:rsidR="00784D50">
              <w:rPr>
                <w:lang w:bidi="es-ES"/>
              </w:rPr>
              <w:t>los</w:t>
            </w:r>
            <w:r>
              <w:rPr>
                <w:lang w:bidi="es-ES"/>
              </w:rPr>
              <w:t xml:space="preserve"> mismo</w:t>
            </w:r>
            <w:r w:rsidR="00784D50">
              <w:rPr>
                <w:lang w:bidi="es-ES"/>
              </w:rPr>
              <w:t>s</w:t>
            </w:r>
            <w:r>
              <w:rPr>
                <w:lang w:bidi="es-ES"/>
              </w:rPr>
              <w:t xml:space="preserve"> resultado</w:t>
            </w:r>
            <w:r w:rsidR="00784D50">
              <w:rPr>
                <w:lang w:bidi="es-ES"/>
              </w:rPr>
              <w:t>s</w:t>
            </w:r>
            <w:r>
              <w:rPr>
                <w:lang w:bidi="es-ES"/>
              </w:rPr>
              <w:t xml:space="preserve">. </w:t>
            </w:r>
            <w:r w:rsidR="00784D50">
              <w:rPr>
                <w:lang w:bidi="es-ES"/>
              </w:rPr>
              <w:t>Por otra parte,</w:t>
            </w:r>
            <w:r>
              <w:rPr>
                <w:lang w:bidi="es-ES"/>
              </w:rPr>
              <w:t xml:space="preserve"> </w:t>
            </w:r>
            <w:r w:rsidR="00784D50">
              <w:rPr>
                <w:lang w:bidi="es-ES"/>
              </w:rPr>
              <w:t xml:space="preserve">hemos </w:t>
            </w:r>
            <w:r>
              <w:rPr>
                <w:lang w:bidi="es-ES"/>
              </w:rPr>
              <w:t xml:space="preserve">configurado el sistema HIDS </w:t>
            </w:r>
            <w:r>
              <w:rPr>
                <w:i/>
                <w:iCs/>
                <w:lang w:bidi="es-ES"/>
              </w:rPr>
              <w:t>Tripwire</w:t>
            </w:r>
            <w:r>
              <w:rPr>
                <w:lang w:bidi="es-ES"/>
              </w:rPr>
              <w:t xml:space="preserve"> </w:t>
            </w:r>
            <w:r w:rsidR="00784D50">
              <w:rPr>
                <w:lang w:bidi="es-ES"/>
              </w:rPr>
              <w:t>en ese entorno por si el cliente tuviera preferencia en cuanto a sistema operativo.</w:t>
            </w:r>
          </w:p>
          <w:p w14:paraId="3DC45390" w14:textId="336A4B8C" w:rsidR="00C07165" w:rsidRDefault="008271BF" w:rsidP="007F0C34">
            <w:pPr>
              <w:rPr>
                <w:b w:val="0"/>
                <w:bCs/>
                <w:lang w:bidi="es-ES"/>
              </w:rPr>
            </w:pPr>
            <w:r w:rsidRPr="008271BF">
              <w:rPr>
                <w:b w:val="0"/>
                <w:bCs/>
                <w:noProof/>
                <w:lang w:bidi="es-ES"/>
              </w:rPr>
              <mc:AlternateContent>
                <mc:Choice Requires="wps">
                  <w:drawing>
                    <wp:anchor distT="45720" distB="45720" distL="114300" distR="114300" simplePos="0" relativeHeight="251697152" behindDoc="0" locked="0" layoutInCell="1" allowOverlap="1" wp14:anchorId="58C778B7" wp14:editId="5AA10E56">
                      <wp:simplePos x="0" y="0"/>
                      <wp:positionH relativeFrom="column">
                        <wp:posOffset>-45720</wp:posOffset>
                      </wp:positionH>
                      <wp:positionV relativeFrom="paragraph">
                        <wp:posOffset>551180</wp:posOffset>
                      </wp:positionV>
                      <wp:extent cx="3400425" cy="390525"/>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90525"/>
                              </a:xfrm>
                              <a:prstGeom prst="rect">
                                <a:avLst/>
                              </a:prstGeom>
                              <a:noFill/>
                              <a:ln w="9525">
                                <a:noFill/>
                                <a:miter lim="800000"/>
                                <a:headEnd/>
                                <a:tailEnd/>
                              </a:ln>
                            </wps:spPr>
                            <wps:txb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2" w:history="1">
                                    <w:r w:rsidRPr="008271BF">
                                      <w:rPr>
                                        <w:rStyle w:val="Hyperlink"/>
                                      </w:rPr>
                                      <w:t>url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778B7" id="_x0000_s1033" type="#_x0000_t202" style="position:absolute;margin-left:-3.6pt;margin-top:43.4pt;width:267.75pt;height:30.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" filled="f" stroked="f">
                      <v:textbox>
                        <w:txbxContent>
                          <w:p w14:paraId="49C3C54A" w14:textId="4894C026" w:rsidR="008271BF" w:rsidRPr="008271BF" w:rsidRDefault="008271BF" w:rsidP="008271BF">
                            <w:r w:rsidRPr="008271BF">
                              <w:t xml:space="preserve">Repositorio del </w:t>
                            </w:r>
                            <w:r>
                              <w:t>grupo</w:t>
                            </w:r>
                            <w:r w:rsidRPr="008271BF">
                              <w:t xml:space="preserve">: </w:t>
                            </w:r>
                            <w:r>
                              <w:t xml:space="preserve">   </w:t>
                            </w:r>
                            <w:hyperlink r:id="rId33" w:history="1">
                              <w:r w:rsidRPr="008271BF">
                                <w:rPr>
                                  <w:rStyle w:val="Hyperlink"/>
                                </w:rPr>
                                <w:t>url</w:t>
                              </w:r>
                            </w:hyperlink>
                          </w:p>
                        </w:txbxContent>
                      </v:textbox>
                    </v:shape>
                  </w:pict>
                </mc:Fallback>
              </mc:AlternateContent>
            </w:r>
          </w:p>
          <w:p w14:paraId="13BCDB27" w14:textId="700205E7" w:rsidR="008271BF" w:rsidRPr="002A40F8" w:rsidRDefault="008271BF" w:rsidP="007F0C34">
            <w:pPr>
              <w:rPr>
                <w:b w:val="0"/>
                <w:bCs/>
                <w:lang w:bidi="es-ES"/>
              </w:rPr>
            </w:pPr>
          </w:p>
        </w:tc>
      </w:tr>
      <w:tr w:rsidR="004F2231" w14:paraId="4C54D784" w14:textId="77777777" w:rsidTr="007C69E4">
        <w:trPr>
          <w:trHeight w:val="2685"/>
        </w:trPr>
        <w:tc>
          <w:tcPr>
            <w:tcW w:w="10140" w:type="dxa"/>
            <w:tcBorders>
              <w:top w:val="nil"/>
              <w:left w:val="nil"/>
              <w:bottom w:val="nil"/>
              <w:right w:val="nil"/>
            </w:tcBorders>
          </w:tcPr>
          <w:p w14:paraId="3E61E32C" w14:textId="61613434" w:rsidR="002178B9" w:rsidRPr="002178B9" w:rsidRDefault="002178B9" w:rsidP="001F0AF0">
            <w:pPr>
              <w:pStyle w:val="Contenido"/>
              <w:framePr w:hSpace="0" w:wrap="auto" w:vAnchor="margin" w:hAnchor="text" w:yAlign="inline"/>
            </w:pPr>
          </w:p>
        </w:tc>
      </w:tr>
    </w:tbl>
    <w:p w14:paraId="5586A0F1" w14:textId="5C8E3C7B" w:rsidR="000170B3" w:rsidRDefault="000170B3">
      <w:pPr>
        <w:spacing w:after="200"/>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170B3" w14:paraId="2DA7CEE1" w14:textId="77777777" w:rsidTr="00163969">
        <w:trPr>
          <w:trHeight w:val="1375"/>
        </w:trPr>
        <w:tc>
          <w:tcPr>
            <w:tcW w:w="4925" w:type="dxa"/>
            <w:tcBorders>
              <w:top w:val="nil"/>
              <w:left w:val="nil"/>
              <w:bottom w:val="nil"/>
              <w:right w:val="nil"/>
            </w:tcBorders>
            <w:vAlign w:val="center"/>
          </w:tcPr>
          <w:p w14:paraId="28D92687" w14:textId="446938F2" w:rsidR="000170B3" w:rsidRDefault="000170B3" w:rsidP="00163969">
            <w:pPr>
              <w:pStyle w:val="Heading1"/>
              <w:framePr w:hSpace="0" w:wrap="auto" w:vAnchor="margin" w:hAnchor="text" w:yAlign="inline"/>
              <w:jc w:val="left"/>
            </w:pPr>
            <w:bookmarkStart w:id="11" w:name="_Toc115358597"/>
            <w:r>
              <w:t>BIBLIOGRAFÍA</w:t>
            </w:r>
            <w:bookmarkEnd w:id="11"/>
          </w:p>
        </w:tc>
      </w:tr>
    </w:tbl>
    <w:p w14:paraId="49396DEB" w14:textId="22F4D68D" w:rsidR="007057F4" w:rsidRDefault="000170B3" w:rsidP="00545BDA">
      <w:pPr>
        <w:pStyle w:val="Contenido"/>
        <w:framePr w:wrap="around"/>
        <w:numPr>
          <w:ilvl w:val="0"/>
          <w:numId w:val="27"/>
        </w:numPr>
      </w:pPr>
      <w:r w:rsidRPr="000170B3">
        <w:t>Sistemas de detección de intrusos</w:t>
      </w:r>
      <w:r>
        <w:t xml:space="preserve"> (</w:t>
      </w:r>
      <w:r w:rsidRPr="000170B3">
        <w:t xml:space="preserve">Seguridad en Unix y </w:t>
      </w:r>
      <w:r>
        <w:t>Redes) – Red IRIS</w:t>
      </w:r>
    </w:p>
    <w:p w14:paraId="25D791CD" w14:textId="77777777" w:rsidR="000F0F3F" w:rsidRDefault="000F0F3F" w:rsidP="000F0F3F">
      <w:pPr>
        <w:pStyle w:val="Contenido"/>
        <w:framePr w:wrap="around"/>
      </w:pPr>
    </w:p>
    <w:p w14:paraId="16796198" w14:textId="5A013040" w:rsidR="00E178A5" w:rsidRDefault="00E178A5" w:rsidP="00545BDA">
      <w:pPr>
        <w:pStyle w:val="Contenido"/>
        <w:framePr w:wrap="around"/>
        <w:numPr>
          <w:ilvl w:val="0"/>
          <w:numId w:val="27"/>
        </w:numPr>
      </w:pPr>
      <w:r w:rsidRPr="00E178A5">
        <w:t>El sistema de detección de intrusiones (IDS)</w:t>
      </w:r>
      <w:r>
        <w:t xml:space="preserve"> – Grupo Ático 4 (ciberseguridad)</w:t>
      </w:r>
    </w:p>
    <w:p w14:paraId="7AA4EBBA" w14:textId="77777777" w:rsidR="000F0F3F" w:rsidRDefault="000F0F3F" w:rsidP="000F0F3F">
      <w:pPr>
        <w:pStyle w:val="Contenido"/>
        <w:framePr w:wrap="around"/>
      </w:pPr>
    </w:p>
    <w:p w14:paraId="72AAAA88" w14:textId="23F42EAA" w:rsidR="006C54D0" w:rsidRDefault="006C54D0" w:rsidP="00545BDA">
      <w:pPr>
        <w:pStyle w:val="Contenido"/>
        <w:framePr w:wrap="around"/>
        <w:numPr>
          <w:ilvl w:val="0"/>
          <w:numId w:val="27"/>
        </w:numPr>
      </w:pPr>
      <w:r w:rsidRPr="006C54D0">
        <w:t>Banco de Preguntas y Respuestas de redes</w:t>
      </w:r>
      <w:r>
        <w:t xml:space="preserve">, </w:t>
      </w:r>
      <w:r w:rsidRPr="006C54D0">
        <w:t>Categor</w:t>
      </w:r>
      <w:r>
        <w:t>í</w:t>
      </w:r>
      <w:r w:rsidRPr="006C54D0">
        <w:t>a: CCNA CyberOps</w:t>
      </w:r>
      <w:r>
        <w:t xml:space="preserve"> - </w:t>
      </w:r>
      <w:r w:rsidRPr="006C54D0">
        <w:t>¿Qué es un sistema de detección de intrusiones basado en host (HIDS)?</w:t>
      </w:r>
    </w:p>
    <w:p w14:paraId="69AEFF68" w14:textId="798915D7" w:rsidR="000F0F3F" w:rsidRDefault="000F0F3F" w:rsidP="000F0F3F">
      <w:pPr>
        <w:pStyle w:val="Contenido"/>
        <w:framePr w:wrap="around"/>
      </w:pPr>
    </w:p>
    <w:p w14:paraId="1B17C9E0" w14:textId="48BA0E89" w:rsidR="000F0F3F" w:rsidRDefault="000F0F3F" w:rsidP="00545BDA">
      <w:pPr>
        <w:pStyle w:val="Contenido"/>
        <w:framePr w:wrap="around"/>
        <w:numPr>
          <w:ilvl w:val="0"/>
          <w:numId w:val="27"/>
        </w:numPr>
        <w:rPr>
          <w:rStyle w:val="Hyperlink"/>
        </w:rPr>
      </w:pPr>
      <w:r>
        <w:t xml:space="preserve">Documentación oficial Python 3 - </w:t>
      </w:r>
      <w:hyperlink r:id="rId34" w:history="1">
        <w:r w:rsidRPr="00335A7C">
          <w:rPr>
            <w:rStyle w:val="Hyperlink"/>
          </w:rPr>
          <w:t>https://www.python.org/doc/</w:t>
        </w:r>
      </w:hyperlink>
    </w:p>
    <w:p w14:paraId="24CC7DFB" w14:textId="498812E2" w:rsidR="0080697A" w:rsidRDefault="0080697A" w:rsidP="000F0F3F">
      <w:pPr>
        <w:pStyle w:val="Contenido"/>
        <w:framePr w:wrap="around"/>
        <w:rPr>
          <w:rStyle w:val="Hyperlink"/>
        </w:rPr>
      </w:pPr>
    </w:p>
    <w:p w14:paraId="0207FAF6" w14:textId="60B434EB" w:rsidR="000F0F3F" w:rsidRDefault="0080697A" w:rsidP="00545BDA">
      <w:pPr>
        <w:pStyle w:val="Contenido"/>
        <w:framePr w:wrap="around"/>
        <w:numPr>
          <w:ilvl w:val="0"/>
          <w:numId w:val="27"/>
        </w:numPr>
      </w:pPr>
      <w:r>
        <w:t>StackOverflow</w:t>
      </w:r>
    </w:p>
    <w:p w14:paraId="7C5F0C36" w14:textId="65646296" w:rsidR="00545BDA" w:rsidRDefault="00545BDA" w:rsidP="000F0F3F">
      <w:pPr>
        <w:pStyle w:val="Contenido"/>
        <w:framePr w:wrap="around"/>
      </w:pPr>
    </w:p>
    <w:p w14:paraId="282BC95D" w14:textId="70FD7B1C" w:rsidR="00545BDA" w:rsidRDefault="00545BDA" w:rsidP="000F0F3F">
      <w:pPr>
        <w:pStyle w:val="Contenido"/>
        <w:framePr w:wrap="around"/>
        <w:rPr>
          <w:b/>
          <w:bCs/>
          <w:sz w:val="32"/>
          <w:szCs w:val="24"/>
        </w:rPr>
      </w:pPr>
      <w:r w:rsidRPr="00545BDA">
        <w:rPr>
          <w:b/>
          <w:bCs/>
          <w:sz w:val="32"/>
          <w:szCs w:val="24"/>
        </w:rPr>
        <w:t>Dependencias del proyecto:</w:t>
      </w:r>
    </w:p>
    <w:p w14:paraId="4768C5F3" w14:textId="77777777" w:rsidR="00545BDA" w:rsidRPr="00545BDA" w:rsidRDefault="00545BDA" w:rsidP="000F0F3F">
      <w:pPr>
        <w:pStyle w:val="Contenido"/>
        <w:framePr w:wrap="around"/>
        <w:rPr>
          <w:b/>
          <w:bCs/>
        </w:rPr>
      </w:pPr>
    </w:p>
    <w:p w14:paraId="5E56E2AA" w14:textId="151D3E62" w:rsidR="00545BDA" w:rsidRDefault="00545BDA" w:rsidP="00545BDA">
      <w:pPr>
        <w:pStyle w:val="Contenido"/>
        <w:framePr w:wrap="around"/>
        <w:numPr>
          <w:ilvl w:val="0"/>
          <w:numId w:val="26"/>
        </w:numPr>
      </w:pPr>
      <w:r>
        <w:t>Python 3.x</w:t>
      </w:r>
    </w:p>
    <w:p w14:paraId="1DEEE615" w14:textId="77777777" w:rsidR="00545BDA" w:rsidRDefault="00545BDA" w:rsidP="00545BDA">
      <w:pPr>
        <w:pStyle w:val="Contenido"/>
        <w:framePr w:wrap="around"/>
        <w:ind w:left="720"/>
      </w:pPr>
    </w:p>
    <w:p w14:paraId="7EAB77CC" w14:textId="6CC96943" w:rsidR="00545BDA" w:rsidRDefault="00545BDA" w:rsidP="00545BDA">
      <w:pPr>
        <w:pStyle w:val="Contenido"/>
        <w:framePr w:wrap="around"/>
        <w:numPr>
          <w:ilvl w:val="0"/>
          <w:numId w:val="26"/>
        </w:numPr>
      </w:pPr>
      <w:r>
        <w:t>Hashlib</w:t>
      </w:r>
    </w:p>
    <w:p w14:paraId="451793DD" w14:textId="77777777" w:rsidR="000F0F3F" w:rsidRDefault="000F0F3F" w:rsidP="000F0F3F">
      <w:pPr>
        <w:pStyle w:val="Contenido"/>
        <w:framePr w:wrap="around"/>
      </w:pPr>
    </w:p>
    <w:sectPr w:rsidR="000F0F3F" w:rsidSect="00702F25">
      <w:headerReference w:type="even" r:id="rId35"/>
      <w:headerReference w:type="default" r:id="rId36"/>
      <w:footerReference w:type="even" r:id="rId37"/>
      <w:footerReference w:type="default" r:id="rId38"/>
      <w:headerReference w:type="first" r:id="rId39"/>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70A33" w14:textId="77777777" w:rsidR="0046032C" w:rsidRDefault="0046032C" w:rsidP="007057F4">
      <w:r>
        <w:separator/>
      </w:r>
    </w:p>
  </w:endnote>
  <w:endnote w:type="continuationSeparator" w:id="0">
    <w:p w14:paraId="2F23A8DF" w14:textId="77777777" w:rsidR="0046032C" w:rsidRDefault="0046032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000000" w:rsidP="007057F4">
    <w:pPr>
      <w:pStyle w:val="Footer"/>
    </w:pPr>
    <w:sdt>
      <w:sdtPr>
        <w:rPr>
          <w:rFonts w:asciiTheme="majorHAnsi" w:eastAsiaTheme="majorEastAsia" w:hAnsiTheme="majorHAnsi" w:cstheme="majorBidi"/>
        </w:rPr>
        <w:id w:val="306900621"/>
        <w:placeholder>
          <w:docPart w:val="7C5251426AC64932B0CA1CB80508E020"/>
        </w:placeholder>
        <w:temporary/>
        <w:showingPlcHdr/>
      </w:sdt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Footer"/>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C657C" w14:textId="77777777" w:rsidR="0046032C" w:rsidRDefault="0046032C" w:rsidP="007057F4">
      <w:r>
        <w:separator/>
      </w:r>
    </w:p>
  </w:footnote>
  <w:footnote w:type="continuationSeparator" w:id="0">
    <w:p w14:paraId="3E1F7381" w14:textId="77777777" w:rsidR="0046032C" w:rsidRDefault="0046032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Header"/>
      <w:rPr>
        <w:lang w:val="en-US"/>
      </w:rPr>
    </w:pPr>
    <w:r w:rsidRPr="00246522">
      <w:rPr>
        <w:lang w:val="en-US" w:bidi="es-ES"/>
      </w:rPr>
      <w:t>Plan de marketing de Adventure Works</w:t>
    </w:r>
  </w:p>
  <w:p w14:paraId="199542DC" w14:textId="77777777" w:rsidR="00136006" w:rsidRPr="00246522" w:rsidRDefault="00136006" w:rsidP="007057F4">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Header"/>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4"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Header"/>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25606"/>
    <w:multiLevelType w:val="hybridMultilevel"/>
    <w:tmpl w:val="C014634C"/>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69303B"/>
    <w:multiLevelType w:val="hybridMultilevel"/>
    <w:tmpl w:val="2E44461A"/>
    <w:lvl w:ilvl="0" w:tplc="E87ED24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7A429A"/>
    <w:multiLevelType w:val="hybridMultilevel"/>
    <w:tmpl w:val="7F2C54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767A7F92"/>
    <w:multiLevelType w:val="hybridMultilevel"/>
    <w:tmpl w:val="D36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6"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7"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7564925">
    <w:abstractNumId w:val="8"/>
  </w:num>
  <w:num w:numId="2" w16cid:durableId="1512600226">
    <w:abstractNumId w:val="25"/>
  </w:num>
  <w:num w:numId="3" w16cid:durableId="1361012285">
    <w:abstractNumId w:val="26"/>
  </w:num>
  <w:num w:numId="4" w16cid:durableId="918558786">
    <w:abstractNumId w:val="27"/>
  </w:num>
  <w:num w:numId="5" w16cid:durableId="13636753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0023583">
    <w:abstractNumId w:val="13"/>
  </w:num>
  <w:num w:numId="7" w16cid:durableId="1347828708">
    <w:abstractNumId w:val="22"/>
  </w:num>
  <w:num w:numId="8" w16cid:durableId="1092824378">
    <w:abstractNumId w:val="7"/>
  </w:num>
  <w:num w:numId="9" w16cid:durableId="983394182">
    <w:abstractNumId w:val="6"/>
  </w:num>
  <w:num w:numId="10" w16cid:durableId="541984964">
    <w:abstractNumId w:val="5"/>
  </w:num>
  <w:num w:numId="11" w16cid:durableId="29571924">
    <w:abstractNumId w:val="4"/>
  </w:num>
  <w:num w:numId="12" w16cid:durableId="683868656">
    <w:abstractNumId w:val="3"/>
  </w:num>
  <w:num w:numId="13" w16cid:durableId="1699349343">
    <w:abstractNumId w:val="2"/>
  </w:num>
  <w:num w:numId="14" w16cid:durableId="1413088932">
    <w:abstractNumId w:val="1"/>
  </w:num>
  <w:num w:numId="15" w16cid:durableId="401493182">
    <w:abstractNumId w:val="0"/>
  </w:num>
  <w:num w:numId="16" w16cid:durableId="176308719">
    <w:abstractNumId w:val="14"/>
  </w:num>
  <w:num w:numId="17" w16cid:durableId="1408386068">
    <w:abstractNumId w:val="17"/>
  </w:num>
  <w:num w:numId="18" w16cid:durableId="937172998">
    <w:abstractNumId w:val="11"/>
  </w:num>
  <w:num w:numId="19" w16cid:durableId="546141690">
    <w:abstractNumId w:val="16"/>
  </w:num>
  <w:num w:numId="20" w16cid:durableId="1460537964">
    <w:abstractNumId w:val="19"/>
  </w:num>
  <w:num w:numId="21" w16cid:durableId="1425225278">
    <w:abstractNumId w:val="15"/>
  </w:num>
  <w:num w:numId="22" w16cid:durableId="170611824">
    <w:abstractNumId w:val="24"/>
  </w:num>
  <w:num w:numId="23" w16cid:durableId="1707558665">
    <w:abstractNumId w:val="18"/>
  </w:num>
  <w:num w:numId="24" w16cid:durableId="519976902">
    <w:abstractNumId w:val="9"/>
  </w:num>
  <w:num w:numId="25" w16cid:durableId="532153807">
    <w:abstractNumId w:val="10"/>
  </w:num>
  <w:num w:numId="26" w16cid:durableId="868221010">
    <w:abstractNumId w:val="23"/>
  </w:num>
  <w:num w:numId="27" w16cid:durableId="369762723">
    <w:abstractNumId w:val="12"/>
  </w:num>
  <w:num w:numId="28" w16cid:durableId="1583681025">
    <w:abstractNumId w:val="20"/>
  </w:num>
  <w:num w:numId="29" w16cid:durableId="102617950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355CC"/>
    <w:rsid w:val="00047811"/>
    <w:rsid w:val="00067C92"/>
    <w:rsid w:val="00073BA1"/>
    <w:rsid w:val="000807E2"/>
    <w:rsid w:val="00094FBC"/>
    <w:rsid w:val="000C5DE4"/>
    <w:rsid w:val="000E1F7C"/>
    <w:rsid w:val="000E2ACD"/>
    <w:rsid w:val="000F0F3F"/>
    <w:rsid w:val="000F4163"/>
    <w:rsid w:val="000F4173"/>
    <w:rsid w:val="00111AC4"/>
    <w:rsid w:val="00113F95"/>
    <w:rsid w:val="0011651F"/>
    <w:rsid w:val="00125F6B"/>
    <w:rsid w:val="001339DF"/>
    <w:rsid w:val="00136006"/>
    <w:rsid w:val="001449EC"/>
    <w:rsid w:val="00146CD2"/>
    <w:rsid w:val="00154E44"/>
    <w:rsid w:val="001670A7"/>
    <w:rsid w:val="001801C5"/>
    <w:rsid w:val="0018562F"/>
    <w:rsid w:val="0019718A"/>
    <w:rsid w:val="001A2830"/>
    <w:rsid w:val="001B361F"/>
    <w:rsid w:val="001B7539"/>
    <w:rsid w:val="001D10D5"/>
    <w:rsid w:val="001E1675"/>
    <w:rsid w:val="001E387B"/>
    <w:rsid w:val="001E3A59"/>
    <w:rsid w:val="001F0AF0"/>
    <w:rsid w:val="001F464F"/>
    <w:rsid w:val="00202301"/>
    <w:rsid w:val="002178B9"/>
    <w:rsid w:val="00234C68"/>
    <w:rsid w:val="00246522"/>
    <w:rsid w:val="00257AEB"/>
    <w:rsid w:val="00291712"/>
    <w:rsid w:val="002A40F8"/>
    <w:rsid w:val="002E0194"/>
    <w:rsid w:val="00303EF8"/>
    <w:rsid w:val="00343F60"/>
    <w:rsid w:val="0035600D"/>
    <w:rsid w:val="003620E2"/>
    <w:rsid w:val="00365D85"/>
    <w:rsid w:val="003A60CA"/>
    <w:rsid w:val="003D505D"/>
    <w:rsid w:val="003D5DDF"/>
    <w:rsid w:val="003F5051"/>
    <w:rsid w:val="004130F8"/>
    <w:rsid w:val="00420DF5"/>
    <w:rsid w:val="004319EE"/>
    <w:rsid w:val="00435787"/>
    <w:rsid w:val="004371B6"/>
    <w:rsid w:val="00444233"/>
    <w:rsid w:val="00444C7B"/>
    <w:rsid w:val="00450AE8"/>
    <w:rsid w:val="0046032C"/>
    <w:rsid w:val="0048718B"/>
    <w:rsid w:val="0049185C"/>
    <w:rsid w:val="0049234F"/>
    <w:rsid w:val="004B1140"/>
    <w:rsid w:val="004B30FD"/>
    <w:rsid w:val="004F2231"/>
    <w:rsid w:val="00506AE0"/>
    <w:rsid w:val="0051019E"/>
    <w:rsid w:val="005112D1"/>
    <w:rsid w:val="00511352"/>
    <w:rsid w:val="00545BDA"/>
    <w:rsid w:val="00547AB6"/>
    <w:rsid w:val="0055035B"/>
    <w:rsid w:val="005566DF"/>
    <w:rsid w:val="00573DB6"/>
    <w:rsid w:val="005A7DC9"/>
    <w:rsid w:val="005C3643"/>
    <w:rsid w:val="00613E4D"/>
    <w:rsid w:val="00627BDE"/>
    <w:rsid w:val="00637075"/>
    <w:rsid w:val="006431D8"/>
    <w:rsid w:val="0068500D"/>
    <w:rsid w:val="006A3C86"/>
    <w:rsid w:val="006A4538"/>
    <w:rsid w:val="006C54D0"/>
    <w:rsid w:val="006E7D98"/>
    <w:rsid w:val="0070007D"/>
    <w:rsid w:val="00702F25"/>
    <w:rsid w:val="007057F4"/>
    <w:rsid w:val="00727344"/>
    <w:rsid w:val="007314DD"/>
    <w:rsid w:val="00735AA3"/>
    <w:rsid w:val="007417B3"/>
    <w:rsid w:val="00742102"/>
    <w:rsid w:val="00750AC4"/>
    <w:rsid w:val="00773B66"/>
    <w:rsid w:val="00784D50"/>
    <w:rsid w:val="00791481"/>
    <w:rsid w:val="007A49E1"/>
    <w:rsid w:val="007B0903"/>
    <w:rsid w:val="007B2401"/>
    <w:rsid w:val="007C69E4"/>
    <w:rsid w:val="007C73D9"/>
    <w:rsid w:val="007C7473"/>
    <w:rsid w:val="007D26F1"/>
    <w:rsid w:val="007E5499"/>
    <w:rsid w:val="007F0C34"/>
    <w:rsid w:val="008065A0"/>
    <w:rsid w:val="0080697A"/>
    <w:rsid w:val="00820773"/>
    <w:rsid w:val="008253A5"/>
    <w:rsid w:val="008271BF"/>
    <w:rsid w:val="008417CE"/>
    <w:rsid w:val="0084277E"/>
    <w:rsid w:val="008A3C95"/>
    <w:rsid w:val="008C386D"/>
    <w:rsid w:val="008C5106"/>
    <w:rsid w:val="008D0A48"/>
    <w:rsid w:val="008D5829"/>
    <w:rsid w:val="008F7B51"/>
    <w:rsid w:val="00941577"/>
    <w:rsid w:val="00944F77"/>
    <w:rsid w:val="00946F55"/>
    <w:rsid w:val="00965BD5"/>
    <w:rsid w:val="0098632C"/>
    <w:rsid w:val="009875C8"/>
    <w:rsid w:val="00991D08"/>
    <w:rsid w:val="009B30DE"/>
    <w:rsid w:val="009E27A2"/>
    <w:rsid w:val="00A63DE6"/>
    <w:rsid w:val="00A930AE"/>
    <w:rsid w:val="00AA5D8C"/>
    <w:rsid w:val="00AB2C91"/>
    <w:rsid w:val="00AF630B"/>
    <w:rsid w:val="00B00CF7"/>
    <w:rsid w:val="00B0688D"/>
    <w:rsid w:val="00B14A28"/>
    <w:rsid w:val="00B24ED1"/>
    <w:rsid w:val="00B40525"/>
    <w:rsid w:val="00B41D82"/>
    <w:rsid w:val="00B438EF"/>
    <w:rsid w:val="00B4681C"/>
    <w:rsid w:val="00B6439E"/>
    <w:rsid w:val="00B90346"/>
    <w:rsid w:val="00BB6CAC"/>
    <w:rsid w:val="00BD687B"/>
    <w:rsid w:val="00BE7253"/>
    <w:rsid w:val="00BF481A"/>
    <w:rsid w:val="00C07165"/>
    <w:rsid w:val="00C13F5D"/>
    <w:rsid w:val="00C2545C"/>
    <w:rsid w:val="00C257D3"/>
    <w:rsid w:val="00C95D18"/>
    <w:rsid w:val="00CA16E0"/>
    <w:rsid w:val="00CA2A23"/>
    <w:rsid w:val="00CE0684"/>
    <w:rsid w:val="00CE0BC9"/>
    <w:rsid w:val="00D2045C"/>
    <w:rsid w:val="00D540AF"/>
    <w:rsid w:val="00D6093C"/>
    <w:rsid w:val="00D615EA"/>
    <w:rsid w:val="00D638C1"/>
    <w:rsid w:val="00D73D44"/>
    <w:rsid w:val="00D967AC"/>
    <w:rsid w:val="00DC6E7C"/>
    <w:rsid w:val="00DD780B"/>
    <w:rsid w:val="00DE0D42"/>
    <w:rsid w:val="00E1560F"/>
    <w:rsid w:val="00E178A5"/>
    <w:rsid w:val="00E50A4D"/>
    <w:rsid w:val="00E758BC"/>
    <w:rsid w:val="00E82B55"/>
    <w:rsid w:val="00E95AFE"/>
    <w:rsid w:val="00EB5007"/>
    <w:rsid w:val="00EC4569"/>
    <w:rsid w:val="00EC72A9"/>
    <w:rsid w:val="00ED3756"/>
    <w:rsid w:val="00F134D8"/>
    <w:rsid w:val="00F16401"/>
    <w:rsid w:val="00F43A02"/>
    <w:rsid w:val="00F45884"/>
    <w:rsid w:val="00F475EE"/>
    <w:rsid w:val="00F553FE"/>
    <w:rsid w:val="00F62106"/>
    <w:rsid w:val="00F63939"/>
    <w:rsid w:val="00F87179"/>
    <w:rsid w:val="00F91AD0"/>
    <w:rsid w:val="00FA721D"/>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Heading2">
    <w:name w:val="heading 2"/>
    <w:basedOn w:val="Normal"/>
    <w:next w:val="Normal"/>
    <w:link w:val="Heading2Ch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Heading3">
    <w:name w:val="heading 3"/>
    <w:basedOn w:val="Normal"/>
    <w:next w:val="Normal"/>
    <w:link w:val="Heading3Char"/>
    <w:uiPriority w:val="9"/>
    <w:unhideWhenUsed/>
    <w:qFormat/>
    <w:rsid w:val="00246522"/>
    <w:pPr>
      <w:outlineLvl w:val="2"/>
    </w:pPr>
    <w:rPr>
      <w:rFonts w:ascii="Muli" w:hAnsi="Muli"/>
      <w:sz w:val="32"/>
      <w:szCs w:val="32"/>
    </w:rPr>
  </w:style>
  <w:style w:type="paragraph" w:styleId="Heading4">
    <w:name w:val="heading 4"/>
    <w:basedOn w:val="Normal"/>
    <w:next w:val="Normal"/>
    <w:link w:val="Heading4Ch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Heading5">
    <w:name w:val="heading 5"/>
    <w:basedOn w:val="Normal"/>
    <w:next w:val="Normal"/>
    <w:link w:val="Heading5Ch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246522"/>
    <w:rPr>
      <w:rFonts w:ascii="Muli" w:eastAsiaTheme="majorEastAsia" w:hAnsi="Mul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46522"/>
    <w:rPr>
      <w:rFonts w:ascii="Muli" w:hAnsi="Muli"/>
      <w:b/>
      <w:color w:val="0189F9" w:themeColor="accent1"/>
      <w:sz w:val="40"/>
      <w:szCs w:val="40"/>
      <w:lang w:eastAsia="en-US"/>
    </w:rPr>
  </w:style>
  <w:style w:type="paragraph" w:styleId="ListBullet">
    <w:name w:val="List Bullet"/>
    <w:basedOn w:val="Contenido"/>
    <w:uiPriority w:val="11"/>
    <w:qFormat/>
    <w:rsid w:val="005C3643"/>
    <w:pPr>
      <w:framePr w:wrap="around"/>
      <w:numPr>
        <w:numId w:val="17"/>
      </w:numPr>
    </w:pPr>
    <w:rPr>
      <w:noProof/>
    </w:rPr>
  </w:style>
  <w:style w:type="paragraph" w:customStyle="1" w:styleId="AlignedText">
    <w:name w:val="Aligned Text"/>
    <w:basedOn w:val="Heading3"/>
    <w:uiPriority w:val="2"/>
    <w:qFormat/>
    <w:rsid w:val="00246522"/>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itleChar">
    <w:name w:val="Title Char"/>
    <w:basedOn w:val="DefaultParagraphFont"/>
    <w:link w:val="Title"/>
    <w:uiPriority w:val="1"/>
    <w:rsid w:val="00246522"/>
    <w:rPr>
      <w:rFonts w:ascii="Muli" w:eastAsiaTheme="majorEastAsia" w:hAnsi="Mul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246522"/>
    <w:rPr>
      <w:rFonts w:ascii="Muli" w:hAnsi="Mul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047811"/>
    <w:pPr>
      <w:framePr w:hSpace="180" w:wrap="around" w:vAnchor="page" w:hAnchor="margin" w:y="3427"/>
      <w:spacing w:line="240" w:lineRule="auto"/>
      <w:jc w:val="both"/>
    </w:pPr>
    <w:rPr>
      <w:b w:val="0"/>
    </w:rPr>
  </w:style>
  <w:style w:type="character" w:styleId="Emphasis">
    <w:name w:val="Emphasis"/>
    <w:basedOn w:val="DefaultParagraphFont"/>
    <w:uiPriority w:val="20"/>
    <w:unhideWhenUsed/>
    <w:qFormat/>
    <w:rsid w:val="007C7473"/>
    <w:rPr>
      <w:i/>
      <w:iCs/>
    </w:rPr>
  </w:style>
  <w:style w:type="character" w:customStyle="1" w:styleId="Carcterdecontenido">
    <w:name w:val="Carácter de contenido"/>
    <w:basedOn w:val="DefaultParagraphFont"/>
    <w:link w:val="Contenido"/>
    <w:rsid w:val="00047811"/>
    <w:rPr>
      <w:color w:val="0F0F3F" w:themeColor="text1"/>
      <w:sz w:val="28"/>
      <w:lang w:eastAsia="en-US"/>
    </w:rPr>
  </w:style>
  <w:style w:type="character" w:customStyle="1" w:styleId="Heading5Char">
    <w:name w:val="Heading 5 Char"/>
    <w:basedOn w:val="DefaultParagraphFont"/>
    <w:link w:val="Heading5"/>
    <w:uiPriority w:val="9"/>
    <w:semiHidden/>
    <w:rsid w:val="00246522"/>
    <w:rPr>
      <w:rFonts w:ascii="Muli" w:eastAsiaTheme="majorEastAsia" w:hAnsi="Muli" w:cstheme="majorBidi"/>
      <w:b/>
      <w:color w:val="0065BA" w:themeColor="accent1" w:themeShade="BF"/>
      <w:sz w:val="28"/>
      <w:lang w:eastAsia="en-US"/>
    </w:rPr>
  </w:style>
  <w:style w:type="paragraph" w:styleId="ListParagraph">
    <w:name w:val="List Paragraph"/>
    <w:basedOn w:val="Normal"/>
    <w:uiPriority w:val="34"/>
    <w:semiHidden/>
    <w:unhideWhenUsed/>
    <w:qFormat/>
    <w:rsid w:val="000C5DE4"/>
    <w:pPr>
      <w:ind w:left="720"/>
      <w:contextualSpacing/>
    </w:pPr>
  </w:style>
  <w:style w:type="character" w:styleId="UnresolvedMention">
    <w:name w:val="Unresolved Mention"/>
    <w:basedOn w:val="DefaultParagraphFont"/>
    <w:uiPriority w:val="99"/>
    <w:semiHidden/>
    <w:unhideWhenUsed/>
    <w:rsid w:val="000F0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www.python.org/doc/"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javighidalgo01/SSII.git"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C:\Users\juan.hurtado\Desktop\PAI-1%20-%20HIDS%20memoria.doc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javighidalgo01/SSII.git" TargetMode="External"/><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B62D4"/>
    <w:rsid w:val="004D5E29"/>
    <w:rsid w:val="005673B0"/>
    <w:rsid w:val="00611C2D"/>
    <w:rsid w:val="00742E9B"/>
    <w:rsid w:val="009203E5"/>
    <w:rsid w:val="00A7494E"/>
    <w:rsid w:val="00AD5DBC"/>
    <w:rsid w:val="00B575F4"/>
    <w:rsid w:val="00B811CD"/>
    <w:rsid w:val="00BD6640"/>
    <w:rsid w:val="00D21EB5"/>
    <w:rsid w:val="00DB6EEA"/>
    <w:rsid w:val="00E24D90"/>
    <w:rsid w:val="00E277D3"/>
    <w:rsid w:val="00F441CC"/>
    <w:rsid w:val="00F4426F"/>
    <w:rsid w:val="00FC7E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5251426AC64932B0CA1CB80508E020">
    <w:name w:val="7C5251426AC64932B0CA1CB80508E0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gráfico).dotx</Template>
  <TotalTime>466</TotalTime>
  <Pages>11</Pages>
  <Words>1784</Words>
  <Characters>10173</Characters>
  <Application>Microsoft Office Word</Application>
  <DocSecurity>0</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NICOLAS SIBELLO LITRAN</cp:lastModifiedBy>
  <cp:revision>47</cp:revision>
  <cp:lastPrinted>2022-09-29T17:26:00Z</cp:lastPrinted>
  <dcterms:created xsi:type="dcterms:W3CDTF">2022-09-27T11:53:00Z</dcterms:created>
  <dcterms:modified xsi:type="dcterms:W3CDTF">2022-09-29T17:53:00Z</dcterms:modified>
</cp:coreProperties>
</file>